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0FB" w:rsidRPr="002D70FB" w:rsidRDefault="002D70FB" w:rsidP="002D70FB">
      <w:pPr>
        <w:spacing w:line="240" w:lineRule="auto"/>
        <w:rPr>
          <w:rFonts w:cs="Arial"/>
          <w:b/>
          <w:sz w:val="2"/>
          <w:szCs w:val="2"/>
        </w:rPr>
      </w:pPr>
      <w:r w:rsidRPr="002D70FB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5F0CB1" wp14:editId="1D76A4C4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6858000" cy="127000"/>
                <wp:effectExtent l="0" t="0" r="0" b="6350"/>
                <wp:wrapNone/>
                <wp:docPr id="30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0" cy="127000"/>
                        </a:xfrm>
                        <a:prstGeom prst="rect">
                          <a:avLst/>
                        </a:prstGeom>
                        <a:solidFill>
                          <a:srgbClr val="F0AB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.75pt;margin-top:0;width:540pt;height:1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" fillcolor="#f0ab00" stroked="f"/>
            </w:pict>
          </mc:Fallback>
        </mc:AlternateContent>
      </w:r>
    </w:p>
    <w:p w:rsidR="002D70FB" w:rsidRPr="002D70FB" w:rsidRDefault="002D70FB" w:rsidP="006E5B35">
      <w:pPr>
        <w:pStyle w:val="TitelHeadline"/>
        <w:tabs>
          <w:tab w:val="right" w:pos="10773"/>
        </w:tabs>
        <w:rPr>
          <w:lang w:val="de-DE"/>
        </w:rPr>
      </w:pPr>
      <w:r w:rsidRPr="002D70FB">
        <w:rPr>
          <w:lang w:val="de-DE"/>
        </w:rPr>
        <w:t xml:space="preserve">SAP </w:t>
      </w:r>
      <w:proofErr w:type="spellStart"/>
      <w:r w:rsidRPr="002D70FB">
        <w:rPr>
          <w:lang w:val="de-DE"/>
        </w:rPr>
        <w:t>RaceCommittee</w:t>
      </w:r>
      <w:proofErr w:type="spellEnd"/>
      <w:r w:rsidRPr="002D70FB">
        <w:rPr>
          <w:lang w:val="de-DE"/>
        </w:rPr>
        <w:t xml:space="preserve"> App</w:t>
      </w:r>
      <w:r w:rsidR="006E5B35">
        <w:rPr>
          <w:lang w:val="de-DE"/>
        </w:rPr>
        <w:tab/>
      </w:r>
      <w:r w:rsidR="006E5B35" w:rsidRPr="006E5B35">
        <w:rPr>
          <w:b w:val="0"/>
          <w:sz w:val="24"/>
        </w:rPr>
        <w:t>Stand 22.06.2014</w:t>
      </w:r>
    </w:p>
    <w:p w:rsidR="002D70FB" w:rsidRPr="002D70FB" w:rsidRDefault="002D70FB" w:rsidP="002D70FB">
      <w:pPr>
        <w:pStyle w:val="TitleSubheadline"/>
        <w:rPr>
          <w:lang w:val="de-DE"/>
        </w:rPr>
      </w:pPr>
      <w:r w:rsidRPr="002D70FB">
        <w:rPr>
          <w:lang w:val="de-DE"/>
        </w:rPr>
        <w:t>Kurzeinführung</w:t>
      </w:r>
    </w:p>
    <w:p w:rsidR="008729F1" w:rsidRPr="002D70FB" w:rsidRDefault="008729F1" w:rsidP="008729F1">
      <w:pPr>
        <w:pStyle w:val="Heading1"/>
        <w:rPr>
          <w:sz w:val="36"/>
          <w:lang w:val="de-DE"/>
        </w:rPr>
      </w:pPr>
      <w:r w:rsidRPr="002D70FB">
        <w:rPr>
          <w:sz w:val="36"/>
          <w:lang w:val="de-DE"/>
        </w:rPr>
        <w:t>Checkliste</w:t>
      </w:r>
    </w:p>
    <w:tbl>
      <w:tblPr>
        <w:tblStyle w:val="LightList-Accent1"/>
        <w:tblW w:w="10881" w:type="dxa"/>
        <w:tblBorders>
          <w:insideH w:val="single" w:sz="8" w:space="0" w:color="F0AB00" w:themeColor="accent1"/>
          <w:insideV w:val="single" w:sz="8" w:space="0" w:color="F0AB00" w:themeColor="accent1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559"/>
        <w:gridCol w:w="2977"/>
        <w:gridCol w:w="3543"/>
      </w:tblGrid>
      <w:tr w:rsidR="00105F7C" w:rsidRPr="002D70FB" w:rsidTr="00105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8729F1" w:rsidRPr="002D70FB" w:rsidRDefault="008729F1" w:rsidP="008729F1">
            <w:pPr>
              <w:jc w:val="center"/>
              <w:rPr>
                <w:color w:val="auto"/>
                <w:lang w:val="de-DE"/>
              </w:rPr>
            </w:pPr>
            <w:r w:rsidRPr="002D70FB">
              <w:rPr>
                <w:color w:val="auto"/>
                <w:lang w:val="de-DE"/>
              </w:rPr>
              <w:t>Vor der Wettfahrt</w:t>
            </w:r>
          </w:p>
        </w:tc>
        <w:tc>
          <w:tcPr>
            <w:tcW w:w="1559" w:type="dxa"/>
          </w:tcPr>
          <w:p w:rsidR="008729F1" w:rsidRPr="002D70FB" w:rsidRDefault="008729F1" w:rsidP="008729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de-DE"/>
              </w:rPr>
            </w:pPr>
            <w:r w:rsidRPr="002D70FB">
              <w:rPr>
                <w:color w:val="auto"/>
                <w:lang w:val="de-DE"/>
              </w:rPr>
              <w:t>Start</w:t>
            </w:r>
          </w:p>
        </w:tc>
        <w:tc>
          <w:tcPr>
            <w:tcW w:w="2977" w:type="dxa"/>
          </w:tcPr>
          <w:p w:rsidR="008729F1" w:rsidRPr="002D70FB" w:rsidRDefault="008729F1" w:rsidP="008729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de-DE"/>
              </w:rPr>
            </w:pPr>
            <w:r w:rsidRPr="002D70FB">
              <w:rPr>
                <w:color w:val="auto"/>
                <w:lang w:val="de-DE"/>
              </w:rPr>
              <w:t>Ende</w:t>
            </w:r>
          </w:p>
        </w:tc>
        <w:tc>
          <w:tcPr>
            <w:tcW w:w="3543" w:type="dxa"/>
          </w:tcPr>
          <w:p w:rsidR="008729F1" w:rsidRPr="002D70FB" w:rsidRDefault="008729F1" w:rsidP="008729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de-DE"/>
              </w:rPr>
            </w:pPr>
            <w:r w:rsidRPr="002D70FB">
              <w:rPr>
                <w:color w:val="auto"/>
                <w:lang w:val="de-DE"/>
              </w:rPr>
              <w:t>Nach der Wettfahrt</w:t>
            </w:r>
          </w:p>
        </w:tc>
      </w:tr>
      <w:tr w:rsidR="00105F7C" w:rsidTr="00105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8729F1" w:rsidRPr="002D70FB" w:rsidRDefault="008729F1" w:rsidP="00105F7C">
            <w:pPr>
              <w:pStyle w:val="ListParagraph"/>
              <w:numPr>
                <w:ilvl w:val="0"/>
                <w:numId w:val="6"/>
              </w:numPr>
              <w:spacing w:after="240"/>
              <w:ind w:left="142" w:hanging="284"/>
              <w:rPr>
                <w:b w:val="0"/>
                <w:lang w:val="de-DE"/>
              </w:rPr>
            </w:pPr>
            <w:r w:rsidRPr="002D70FB">
              <w:rPr>
                <w:b w:val="0"/>
                <w:lang w:val="de-DE"/>
              </w:rPr>
              <w:t>Wind setzen</w:t>
            </w:r>
          </w:p>
          <w:p w:rsidR="008729F1" w:rsidRPr="002D70FB" w:rsidRDefault="008729F1" w:rsidP="00105F7C">
            <w:pPr>
              <w:pStyle w:val="ListParagraph"/>
              <w:numPr>
                <w:ilvl w:val="0"/>
                <w:numId w:val="6"/>
              </w:numPr>
              <w:spacing w:after="240"/>
              <w:ind w:left="142" w:hanging="284"/>
              <w:rPr>
                <w:b w:val="0"/>
                <w:lang w:val="de-DE"/>
              </w:rPr>
            </w:pPr>
            <w:r w:rsidRPr="002D70FB">
              <w:rPr>
                <w:b w:val="0"/>
                <w:lang w:val="de-DE"/>
              </w:rPr>
              <w:t>Kurs setzen</w:t>
            </w:r>
          </w:p>
          <w:p w:rsidR="008729F1" w:rsidRPr="002D70FB" w:rsidRDefault="008729F1" w:rsidP="00105F7C">
            <w:pPr>
              <w:pStyle w:val="ListParagraph"/>
              <w:numPr>
                <w:ilvl w:val="0"/>
                <w:numId w:val="6"/>
              </w:numPr>
              <w:spacing w:after="240"/>
              <w:ind w:left="142" w:hanging="284"/>
              <w:rPr>
                <w:b w:val="0"/>
                <w:lang w:val="de-DE"/>
              </w:rPr>
            </w:pPr>
            <w:r w:rsidRPr="002D70FB">
              <w:rPr>
                <w:b w:val="0"/>
                <w:lang w:val="de-DE"/>
              </w:rPr>
              <w:t>Startzeit setzen</w:t>
            </w:r>
          </w:p>
          <w:p w:rsidR="008729F1" w:rsidRPr="008729F1" w:rsidRDefault="008729F1" w:rsidP="00105F7C">
            <w:pPr>
              <w:pStyle w:val="ListParagraph"/>
              <w:numPr>
                <w:ilvl w:val="0"/>
                <w:numId w:val="6"/>
              </w:numPr>
              <w:spacing w:after="240"/>
              <w:ind w:left="142" w:hanging="284"/>
              <w:rPr>
                <w:b w:val="0"/>
              </w:rPr>
            </w:pPr>
            <w:r w:rsidRPr="002D70FB">
              <w:rPr>
                <w:b w:val="0"/>
                <w:lang w:val="de-DE"/>
              </w:rPr>
              <w:t>Startmodus w</w:t>
            </w:r>
            <w:proofErr w:type="spellStart"/>
            <w:r w:rsidRPr="008729F1">
              <w:rPr>
                <w:b w:val="0"/>
              </w:rPr>
              <w:t>ählen</w:t>
            </w:r>
            <w:proofErr w:type="spellEnd"/>
          </w:p>
        </w:tc>
        <w:tc>
          <w:tcPr>
            <w:tcW w:w="1559" w:type="dxa"/>
          </w:tcPr>
          <w:p w:rsidR="008729F1" w:rsidRPr="008729F1" w:rsidRDefault="008729F1" w:rsidP="008729F1">
            <w:pPr>
              <w:pStyle w:val="ListParagraph"/>
              <w:numPr>
                <w:ilvl w:val="0"/>
                <w:numId w:val="6"/>
              </w:numPr>
              <w:ind w:left="142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 xml:space="preserve">Recall </w:t>
            </w:r>
            <w:proofErr w:type="spellStart"/>
            <w:r>
              <w:rPr>
                <w:bCs/>
              </w:rPr>
              <w:t>angeben</w:t>
            </w:r>
            <w:proofErr w:type="spellEnd"/>
          </w:p>
        </w:tc>
        <w:tc>
          <w:tcPr>
            <w:tcW w:w="2977" w:type="dxa"/>
          </w:tcPr>
          <w:p w:rsidR="00105F7C" w:rsidRPr="00105F7C" w:rsidRDefault="008729F1" w:rsidP="00105F7C">
            <w:pPr>
              <w:pStyle w:val="ListParagraph"/>
              <w:numPr>
                <w:ilvl w:val="0"/>
                <w:numId w:val="6"/>
              </w:numPr>
              <w:ind w:left="142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8729F1">
              <w:rPr>
                <w:bCs/>
              </w:rPr>
              <w:t>Zieleinlauf</w:t>
            </w:r>
            <w:proofErr w:type="spellEnd"/>
            <w:r w:rsidRPr="008729F1">
              <w:rPr>
                <w:bCs/>
              </w:rPr>
              <w:t xml:space="preserve"> </w:t>
            </w:r>
            <w:proofErr w:type="spellStart"/>
            <w:r w:rsidRPr="008729F1">
              <w:rPr>
                <w:bCs/>
              </w:rPr>
              <w:t>beginnen</w:t>
            </w:r>
            <w:proofErr w:type="spellEnd"/>
          </w:p>
          <w:p w:rsidR="008729F1" w:rsidRPr="008729F1" w:rsidRDefault="008729F1" w:rsidP="00105F7C">
            <w:pPr>
              <w:pStyle w:val="ListParagraph"/>
              <w:numPr>
                <w:ilvl w:val="0"/>
                <w:numId w:val="6"/>
              </w:numPr>
              <w:ind w:left="142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105F7C">
              <w:rPr>
                <w:bCs/>
                <w:lang w:val="de-DE"/>
              </w:rPr>
              <w:t>R</w:t>
            </w:r>
            <w:r w:rsidR="00105F7C">
              <w:rPr>
                <w:bCs/>
                <w:lang w:val="de-DE"/>
              </w:rPr>
              <w:t>ennen beenden</w:t>
            </w:r>
          </w:p>
        </w:tc>
        <w:tc>
          <w:tcPr>
            <w:tcW w:w="3543" w:type="dxa"/>
          </w:tcPr>
          <w:p w:rsidR="008729F1" w:rsidRPr="008729F1" w:rsidRDefault="003867E2" w:rsidP="008729F1">
            <w:pPr>
              <w:pStyle w:val="ListParagraph"/>
              <w:numPr>
                <w:ilvl w:val="0"/>
                <w:numId w:val="6"/>
              </w:numPr>
              <w:ind w:left="142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Ergebnisse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fotografieren</w:t>
            </w:r>
            <w:proofErr w:type="spellEnd"/>
            <w:r>
              <w:rPr>
                <w:bCs/>
              </w:rPr>
              <w:t xml:space="preserve"> und</w:t>
            </w:r>
            <w:r w:rsidR="008729F1" w:rsidRPr="008729F1">
              <w:rPr>
                <w:bCs/>
              </w:rPr>
              <w:t xml:space="preserve"> </w:t>
            </w:r>
            <w:proofErr w:type="spellStart"/>
            <w:r w:rsidR="008729F1" w:rsidRPr="008729F1">
              <w:rPr>
                <w:bCs/>
              </w:rPr>
              <w:t>senden</w:t>
            </w:r>
            <w:proofErr w:type="spellEnd"/>
          </w:p>
          <w:p w:rsidR="008729F1" w:rsidRPr="008729F1" w:rsidRDefault="008729F1" w:rsidP="008729F1">
            <w:pPr>
              <w:pStyle w:val="ListParagraph"/>
              <w:numPr>
                <w:ilvl w:val="0"/>
                <w:numId w:val="6"/>
              </w:numPr>
              <w:ind w:left="142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729F1">
              <w:rPr>
                <w:bCs/>
              </w:rPr>
              <w:t>Protestzeit</w:t>
            </w:r>
            <w:proofErr w:type="spellEnd"/>
            <w:r w:rsidRPr="008729F1">
              <w:rPr>
                <w:bCs/>
              </w:rPr>
              <w:t xml:space="preserve"> </w:t>
            </w:r>
            <w:proofErr w:type="spellStart"/>
            <w:r w:rsidRPr="008729F1">
              <w:rPr>
                <w:bCs/>
              </w:rPr>
              <w:t>setzen</w:t>
            </w:r>
            <w:proofErr w:type="spellEnd"/>
          </w:p>
        </w:tc>
      </w:tr>
    </w:tbl>
    <w:p w:rsidR="008729F1" w:rsidRDefault="008729F1" w:rsidP="008729F1"/>
    <w:p w:rsidR="00105F7C" w:rsidRPr="00243E66" w:rsidRDefault="00105F7C" w:rsidP="00105F7C">
      <w:pPr>
        <w:pStyle w:val="Heading1"/>
        <w:rPr>
          <w:sz w:val="36"/>
        </w:rPr>
      </w:pPr>
      <w:proofErr w:type="spellStart"/>
      <w:r w:rsidRPr="00243E66">
        <w:rPr>
          <w:sz w:val="36"/>
        </w:rPr>
        <w:t>Anmerkungen</w:t>
      </w:r>
      <w:proofErr w:type="spellEnd"/>
    </w:p>
    <w:p w:rsidR="00105F7C" w:rsidRDefault="00105F7C" w:rsidP="00105F7C">
      <w:pPr>
        <w:pStyle w:val="ListParagraph"/>
        <w:numPr>
          <w:ilvl w:val="0"/>
          <w:numId w:val="8"/>
        </w:numPr>
        <w:spacing w:after="0" w:line="240" w:lineRule="auto"/>
        <w:ind w:left="284" w:hanging="284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de-DE"/>
        </w:rPr>
      </w:pPr>
      <w:r w:rsidRPr="00105F7C">
        <w:rPr>
          <w:lang w:val="de-DE"/>
        </w:rPr>
        <w:t>Zeitpunkte können immer auch in die Vergangenheit gesetzt werden</w:t>
      </w:r>
      <w:r w:rsidR="002D70FB">
        <w:rPr>
          <w:lang w:val="de-DE"/>
        </w:rPr>
        <w:br/>
      </w:r>
      <w:r w:rsidR="002D70FB">
        <w:rPr>
          <w:lang w:val="de-DE"/>
        </w:rPr>
        <w:sym w:font="Symbol" w:char="F0AE"/>
      </w:r>
      <w:r>
        <w:rPr>
          <w:lang w:val="de-DE"/>
        </w:rPr>
        <w:t xml:space="preserve"> </w:t>
      </w:r>
      <w:r w:rsidRPr="00105F7C">
        <w:rPr>
          <w:lang w:val="de-DE"/>
        </w:rPr>
        <w:t>einfach Nachholen, falls vergessen</w:t>
      </w:r>
    </w:p>
    <w:p w:rsidR="00243E66" w:rsidRDefault="00243E66" w:rsidP="00243E66">
      <w:p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de-DE"/>
        </w:rPr>
      </w:pPr>
    </w:p>
    <w:p w:rsidR="002D70FB" w:rsidRDefault="002D70FB" w:rsidP="00243E66">
      <w:p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de-DE"/>
        </w:rPr>
      </w:pPr>
    </w:p>
    <w:p w:rsidR="002D70FB" w:rsidRDefault="002D70FB" w:rsidP="00243E66">
      <w:p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de-DE"/>
        </w:rPr>
      </w:pPr>
    </w:p>
    <w:p w:rsidR="002D70FB" w:rsidRDefault="002D70FB" w:rsidP="00243E66">
      <w:p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de-DE"/>
        </w:rPr>
      </w:pPr>
    </w:p>
    <w:p w:rsidR="002D70FB" w:rsidRPr="00243E66" w:rsidRDefault="002D70FB" w:rsidP="00243E66">
      <w:pPr>
        <w:spacing w:after="0"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lang w:val="de-DE"/>
        </w:rPr>
      </w:pPr>
    </w:p>
    <w:tbl>
      <w:tblPr>
        <w:tblStyle w:val="TableGrid"/>
        <w:tblW w:w="11595" w:type="dxa"/>
        <w:tblLayout w:type="fixed"/>
        <w:tblLook w:val="0600" w:firstRow="0" w:lastRow="0" w:firstColumn="0" w:lastColumn="0" w:noHBand="1" w:noVBand="1"/>
      </w:tblPr>
      <w:tblGrid>
        <w:gridCol w:w="9450"/>
        <w:gridCol w:w="2145"/>
      </w:tblGrid>
      <w:tr w:rsidR="00105F7C" w:rsidRPr="002D70FB" w:rsidTr="002D70FB"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105F7C" w:rsidRPr="002D70FB" w:rsidRDefault="00105F7C" w:rsidP="00243E66">
            <w:pPr>
              <w:rPr>
                <w:b/>
                <w:lang w:val="de-DE"/>
              </w:rPr>
            </w:pPr>
            <w:r w:rsidRPr="002D70FB">
              <w:rPr>
                <w:b/>
                <w:sz w:val="36"/>
                <w:lang w:val="de-DE"/>
              </w:rPr>
              <w:t>Login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</w:tcPr>
          <w:p w:rsidR="00105F7C" w:rsidRPr="004832BF" w:rsidRDefault="00105F7C" w:rsidP="002D70FB">
            <w:pPr>
              <w:rPr>
                <w:b/>
                <w:lang w:val="de-DE"/>
              </w:rPr>
            </w:pPr>
          </w:p>
        </w:tc>
      </w:tr>
      <w:tr w:rsidR="00105F7C" w:rsidTr="002D70FB"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105F7C" w:rsidRPr="002D70FB" w:rsidRDefault="00243E66" w:rsidP="002D70FB">
            <w:pPr>
              <w:rPr>
                <w:lang w:val="de-D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062BAA8" wp14:editId="469FAE60">
                      <wp:simplePos x="0" y="0"/>
                      <wp:positionH relativeFrom="column">
                        <wp:posOffset>4133850</wp:posOffset>
                      </wp:positionH>
                      <wp:positionV relativeFrom="paragraph">
                        <wp:posOffset>1533525</wp:posOffset>
                      </wp:positionV>
                      <wp:extent cx="1847850" cy="628650"/>
                      <wp:effectExtent l="38100" t="76200" r="19050" b="19050"/>
                      <wp:wrapNone/>
                      <wp:docPr id="9" name="Freeform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1847850" cy="628650"/>
                              </a:xfrm>
                              <a:custGeom>
                                <a:avLst/>
                                <a:gdLst>
                                  <a:gd name="connsiteX0" fmla="*/ 1847850 w 1847850"/>
                                  <a:gd name="connsiteY0" fmla="*/ 628650 h 628650"/>
                                  <a:gd name="connsiteX1" fmla="*/ 819150 w 1847850"/>
                                  <a:gd name="connsiteY1" fmla="*/ 180975 h 628650"/>
                                  <a:gd name="connsiteX2" fmla="*/ 0 w 1847850"/>
                                  <a:gd name="connsiteY2" fmla="*/ 0 h 628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847850" h="628650">
                                    <a:moveTo>
                                      <a:pt x="1847850" y="628650"/>
                                    </a:moveTo>
                                    <a:cubicBezTo>
                                      <a:pt x="1487487" y="457200"/>
                                      <a:pt x="1127125" y="285750"/>
                                      <a:pt x="819150" y="180975"/>
                                    </a:cubicBezTo>
                                    <a:cubicBezTo>
                                      <a:pt x="511175" y="76200"/>
                                      <a:pt x="255587" y="3810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9" o:spid="_x0000_s1026" style="position:absolute;margin-left:325.5pt;margin-top:120.75pt;width:145.5pt;height:4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7850,628650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" path="m1847850,628650c1487487,457200,1127125,285750,819150,180975,511175,76200,255587,38100,,e" filled="f" strokecolor="red" strokeweight="1.5pt">
                      <v:stroke endarrow="open"/>
                      <v:path arrowok="t" o:connecttype="custom" o:connectlocs="1847850,628650;819150,180975;0,0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6F16F90" wp14:editId="2751ED96">
                      <wp:simplePos x="0" y="0"/>
                      <wp:positionH relativeFrom="column">
                        <wp:posOffset>3867150</wp:posOffset>
                      </wp:positionH>
                      <wp:positionV relativeFrom="paragraph">
                        <wp:posOffset>2695575</wp:posOffset>
                      </wp:positionV>
                      <wp:extent cx="2085975" cy="420370"/>
                      <wp:effectExtent l="38100" t="38100" r="28575" b="17780"/>
                      <wp:wrapNone/>
                      <wp:docPr id="8" name="Freeform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2085975" cy="420370"/>
                              </a:xfrm>
                              <a:custGeom>
                                <a:avLst/>
                                <a:gdLst>
                                  <a:gd name="connsiteX0" fmla="*/ 2085975 w 2085975"/>
                                  <a:gd name="connsiteY0" fmla="*/ 390525 h 420914"/>
                                  <a:gd name="connsiteX1" fmla="*/ 933450 w 2085975"/>
                                  <a:gd name="connsiteY1" fmla="*/ 381000 h 420914"/>
                                  <a:gd name="connsiteX2" fmla="*/ 0 w 2085975"/>
                                  <a:gd name="connsiteY2" fmla="*/ 0 h 42091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085975" h="420914">
                                    <a:moveTo>
                                      <a:pt x="2085975" y="390525"/>
                                    </a:moveTo>
                                    <a:cubicBezTo>
                                      <a:pt x="1683543" y="418306"/>
                                      <a:pt x="1281112" y="446088"/>
                                      <a:pt x="933450" y="381000"/>
                                    </a:cubicBezTo>
                                    <a:cubicBezTo>
                                      <a:pt x="585787" y="315912"/>
                                      <a:pt x="292893" y="157956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8" o:spid="_x0000_s1026" style="position:absolute;margin-left:304.5pt;margin-top:212.25pt;width:164.25pt;height:3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85975,420914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" path="m2085975,390525v-402432,27781,-804863,55563,-1152525,-9525c585787,315912,292893,157956,,e" filled="f" strokecolor="red" strokeweight="1.5pt">
                      <v:stroke endarrow="open"/>
                      <v:path arrowok="t" o:connecttype="custom" o:connectlocs="2085975,390020;933450,380508;0,0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145A27" wp14:editId="60D348A8">
                      <wp:simplePos x="0" y="0"/>
                      <wp:positionH relativeFrom="column">
                        <wp:posOffset>5467350</wp:posOffset>
                      </wp:positionH>
                      <wp:positionV relativeFrom="paragraph">
                        <wp:posOffset>1447800</wp:posOffset>
                      </wp:positionV>
                      <wp:extent cx="1711960" cy="1382395"/>
                      <wp:effectExtent l="38100" t="0" r="21590" b="65405"/>
                      <wp:wrapNone/>
                      <wp:docPr id="7" name="Freeform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1711960" cy="1382395"/>
                              </a:xfrm>
                              <a:custGeom>
                                <a:avLst/>
                                <a:gdLst>
                                  <a:gd name="connsiteX0" fmla="*/ 1504950 w 1712194"/>
                                  <a:gd name="connsiteY0" fmla="*/ 0 h 1382427"/>
                                  <a:gd name="connsiteX1" fmla="*/ 1704975 w 1712194"/>
                                  <a:gd name="connsiteY1" fmla="*/ 581025 h 1382427"/>
                                  <a:gd name="connsiteX2" fmla="*/ 1609725 w 1712194"/>
                                  <a:gd name="connsiteY2" fmla="*/ 1200150 h 1382427"/>
                                  <a:gd name="connsiteX3" fmla="*/ 1076325 w 1712194"/>
                                  <a:gd name="connsiteY3" fmla="*/ 1381125 h 1382427"/>
                                  <a:gd name="connsiteX4" fmla="*/ 342900 w 1712194"/>
                                  <a:gd name="connsiteY4" fmla="*/ 1285875 h 1382427"/>
                                  <a:gd name="connsiteX5" fmla="*/ 0 w 1712194"/>
                                  <a:gd name="connsiteY5" fmla="*/ 1371600 h 138242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712194" h="1382427">
                                    <a:moveTo>
                                      <a:pt x="1504950" y="0"/>
                                    </a:moveTo>
                                    <a:cubicBezTo>
                                      <a:pt x="1596231" y="190500"/>
                                      <a:pt x="1687513" y="381000"/>
                                      <a:pt x="1704975" y="581025"/>
                                    </a:cubicBezTo>
                                    <a:cubicBezTo>
                                      <a:pt x="1722437" y="781050"/>
                                      <a:pt x="1714500" y="1066800"/>
                                      <a:pt x="1609725" y="1200150"/>
                                    </a:cubicBezTo>
                                    <a:cubicBezTo>
                                      <a:pt x="1504950" y="1333500"/>
                                      <a:pt x="1287463" y="1366837"/>
                                      <a:pt x="1076325" y="1381125"/>
                                    </a:cubicBezTo>
                                    <a:cubicBezTo>
                                      <a:pt x="865187" y="1395413"/>
                                      <a:pt x="522287" y="1287462"/>
                                      <a:pt x="342900" y="1285875"/>
                                    </a:cubicBezTo>
                                    <a:cubicBezTo>
                                      <a:pt x="163513" y="1284288"/>
                                      <a:pt x="81756" y="1327944"/>
                                      <a:pt x="0" y="137160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7" o:spid="_x0000_s1026" style="position:absolute;margin-left:430.5pt;margin-top:114pt;width:134.8pt;height:10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2194,1382427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" path="m1504950,v91281,190500,182563,381000,200025,581025c1722437,781050,1714500,1066800,1609725,1200150v-104775,133350,-322262,166687,-533400,180975c865187,1395413,522287,1287462,342900,1285875,163513,1284288,81756,1327944,,1371600e" filled="f" strokecolor="red" strokeweight="1.5pt">
                      <v:stroke endarrow="open"/>
                      <v:path arrowok="t" o:connecttype="custom" o:connectlocs="1504744,0;1704742,581012;1609505,1200122;1076178,1381093;342853,1285845;0,1371568" o:connectangles="0,0,0,0,0,0"/>
                    </v:shape>
                  </w:pict>
                </mc:Fallback>
              </mc:AlternateContent>
            </w:r>
            <w:r w:rsidR="00105F7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97419B" wp14:editId="59BC925A">
                      <wp:simplePos x="0" y="0"/>
                      <wp:positionH relativeFrom="column">
                        <wp:posOffset>2609850</wp:posOffset>
                      </wp:positionH>
                      <wp:positionV relativeFrom="paragraph">
                        <wp:posOffset>465754</wp:posOffset>
                      </wp:positionV>
                      <wp:extent cx="3343275" cy="124796"/>
                      <wp:effectExtent l="38100" t="0" r="0" b="104140"/>
                      <wp:wrapNone/>
                      <wp:docPr id="2" name="Freeform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3343275" cy="124796"/>
                              </a:xfrm>
                              <a:custGeom>
                                <a:avLst/>
                                <a:gdLst>
                                  <a:gd name="connsiteX0" fmla="*/ 3343275 w 3343275"/>
                                  <a:gd name="connsiteY0" fmla="*/ 77171 h 124796"/>
                                  <a:gd name="connsiteX1" fmla="*/ 1133475 w 3343275"/>
                                  <a:gd name="connsiteY1" fmla="*/ 971 h 124796"/>
                                  <a:gd name="connsiteX2" fmla="*/ 0 w 3343275"/>
                                  <a:gd name="connsiteY2" fmla="*/ 124796 h 12479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343275" h="124796">
                                    <a:moveTo>
                                      <a:pt x="3343275" y="77171"/>
                                    </a:moveTo>
                                    <a:cubicBezTo>
                                      <a:pt x="2516981" y="35102"/>
                                      <a:pt x="1690687" y="-6966"/>
                                      <a:pt x="1133475" y="971"/>
                                    </a:cubicBezTo>
                                    <a:cubicBezTo>
                                      <a:pt x="576263" y="8908"/>
                                      <a:pt x="288131" y="66852"/>
                                      <a:pt x="0" y="124796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2" o:spid="_x0000_s1026" style="position:absolute;margin-left:205.5pt;margin-top:36.65pt;width:263.25pt;height: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43275,124796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" path="m3343275,77171c2516981,35102,1690687,-6966,1133475,971,576263,8908,288131,66852,,124796e" filled="f" strokecolor="red" strokeweight="1.5pt">
                      <v:stroke endarrow="open"/>
                      <v:path arrowok="t" o:connecttype="custom" o:connectlocs="3343275,77171;1133475,971;0,124796" o:connectangles="0,0,0"/>
                    </v:shape>
                  </w:pict>
                </mc:Fallback>
              </mc:AlternateContent>
            </w:r>
            <w:r w:rsidR="00105F7C">
              <w:rPr>
                <w:noProof/>
              </w:rPr>
              <w:drawing>
                <wp:inline distT="114300" distB="114300" distL="114300" distR="114300" wp14:anchorId="324765A1" wp14:editId="7812B0A5">
                  <wp:extent cx="5853211" cy="3652838"/>
                  <wp:effectExtent l="0" t="0" r="0" b="0"/>
                  <wp:docPr id="3" name="image06.png" descr="1 logi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 descr="1 login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211" cy="3652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05F7C" w:rsidRDefault="00105F7C" w:rsidP="00243E66">
            <w:pPr>
              <w:rPr>
                <w:sz w:val="24"/>
                <w:szCs w:val="24"/>
                <w:lang w:val="de-DE"/>
              </w:rPr>
            </w:pPr>
            <w:r w:rsidRPr="004832BF">
              <w:rPr>
                <w:b/>
                <w:lang w:val="de-DE"/>
              </w:rPr>
              <w:t xml:space="preserve">Event auswählen </w:t>
            </w:r>
            <w:r w:rsidRPr="00105F7C">
              <w:rPr>
                <w:sz w:val="24"/>
                <w:szCs w:val="24"/>
                <w:lang w:val="de-DE"/>
              </w:rPr>
              <w:t>(linke Seite)</w:t>
            </w:r>
          </w:p>
          <w:p w:rsidR="00243E66" w:rsidRPr="004832BF" w:rsidRDefault="00243E66" w:rsidP="00243E66">
            <w:pPr>
              <w:rPr>
                <w:lang w:val="de-DE"/>
              </w:rPr>
            </w:pPr>
          </w:p>
          <w:p w:rsidR="00105F7C" w:rsidRDefault="00105F7C" w:rsidP="00243E66">
            <w:pPr>
              <w:rPr>
                <w:sz w:val="24"/>
                <w:szCs w:val="24"/>
                <w:lang w:val="de-DE"/>
              </w:rPr>
            </w:pPr>
            <w:r w:rsidRPr="004832BF">
              <w:rPr>
                <w:b/>
                <w:lang w:val="de-DE"/>
              </w:rPr>
              <w:t>Bahn auswählen</w:t>
            </w:r>
            <w:r w:rsidRPr="004832BF">
              <w:rPr>
                <w:lang w:val="de-DE"/>
              </w:rPr>
              <w:t xml:space="preserve"> </w:t>
            </w:r>
            <w:r w:rsidRPr="00105F7C">
              <w:rPr>
                <w:sz w:val="24"/>
                <w:szCs w:val="24"/>
                <w:lang w:val="de-DE"/>
              </w:rPr>
              <w:t>(rechte Seite)</w:t>
            </w:r>
          </w:p>
          <w:p w:rsidR="00243E66" w:rsidRPr="00105F7C" w:rsidRDefault="00243E66" w:rsidP="00243E66">
            <w:pPr>
              <w:rPr>
                <w:sz w:val="24"/>
                <w:szCs w:val="24"/>
                <w:lang w:val="de-DE"/>
              </w:rPr>
            </w:pPr>
          </w:p>
          <w:p w:rsidR="00105F7C" w:rsidRDefault="00105F7C" w:rsidP="00243E66">
            <w:pPr>
              <w:rPr>
                <w:sz w:val="24"/>
                <w:szCs w:val="24"/>
                <w:lang w:val="de-DE"/>
              </w:rPr>
            </w:pPr>
            <w:r w:rsidRPr="004832BF">
              <w:rPr>
                <w:b/>
                <w:lang w:val="de-DE"/>
              </w:rPr>
              <w:t xml:space="preserve">Rolle wählen </w:t>
            </w:r>
            <w:r w:rsidRPr="00105F7C">
              <w:rPr>
                <w:sz w:val="24"/>
                <w:szCs w:val="24"/>
                <w:lang w:val="de-DE"/>
              </w:rPr>
              <w:t>(falls kein Zielschiff vorhanden: Startschiff)</w:t>
            </w:r>
          </w:p>
          <w:p w:rsidR="00243E66" w:rsidRPr="004832BF" w:rsidRDefault="00243E66" w:rsidP="00243E66">
            <w:pPr>
              <w:rPr>
                <w:lang w:val="de-DE"/>
              </w:rPr>
            </w:pPr>
          </w:p>
          <w:p w:rsidR="00105F7C" w:rsidRDefault="00105F7C" w:rsidP="00243E66">
            <w:proofErr w:type="spellStart"/>
            <w:r>
              <w:rPr>
                <w:b/>
              </w:rPr>
              <w:t>Anmelden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drücken</w:t>
            </w:r>
            <w:proofErr w:type="spellEnd"/>
          </w:p>
        </w:tc>
      </w:tr>
      <w:tr w:rsidR="00E20707" w:rsidRPr="004832BF" w:rsidTr="002D70FB"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E20707" w:rsidRPr="00243E66" w:rsidRDefault="00E20707" w:rsidP="002D70FB">
            <w:pPr>
              <w:rPr>
                <w:b/>
              </w:rPr>
            </w:pPr>
            <w:proofErr w:type="spellStart"/>
            <w:r>
              <w:rPr>
                <w:b/>
                <w:sz w:val="36"/>
              </w:rPr>
              <w:lastRenderedPageBreak/>
              <w:t>Vor</w:t>
            </w:r>
            <w:proofErr w:type="spellEnd"/>
            <w:r>
              <w:rPr>
                <w:b/>
                <w:sz w:val="36"/>
              </w:rPr>
              <w:t xml:space="preserve"> der </w:t>
            </w:r>
            <w:proofErr w:type="spellStart"/>
            <w:r>
              <w:rPr>
                <w:b/>
                <w:sz w:val="36"/>
              </w:rPr>
              <w:t>Wettfahrt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</w:tcPr>
          <w:p w:rsidR="00E20707" w:rsidRPr="004832BF" w:rsidRDefault="00E20707" w:rsidP="002D70FB">
            <w:pPr>
              <w:rPr>
                <w:b/>
                <w:lang w:val="de-DE"/>
              </w:rPr>
            </w:pPr>
          </w:p>
        </w:tc>
      </w:tr>
      <w:tr w:rsidR="00E20707" w:rsidTr="002D70FB"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E20707" w:rsidRDefault="00D24249" w:rsidP="002D70F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857074" wp14:editId="1337E876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343535</wp:posOffset>
                      </wp:positionV>
                      <wp:extent cx="3143250" cy="361950"/>
                      <wp:effectExtent l="38100" t="0" r="0" b="95250"/>
                      <wp:wrapNone/>
                      <wp:docPr id="23" name="Freeform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 rot="21117551" flipV="1">
                                <a:off x="0" y="0"/>
                                <a:ext cx="3143250" cy="361950"/>
                              </a:xfrm>
                              <a:custGeom>
                                <a:avLst/>
                                <a:gdLst>
                                  <a:gd name="connsiteX0" fmla="*/ 3143250 w 3143250"/>
                                  <a:gd name="connsiteY0" fmla="*/ 0 h 213286"/>
                                  <a:gd name="connsiteX1" fmla="*/ 1238250 w 3143250"/>
                                  <a:gd name="connsiteY1" fmla="*/ 209550 h 213286"/>
                                  <a:gd name="connsiteX2" fmla="*/ 0 w 3143250"/>
                                  <a:gd name="connsiteY2" fmla="*/ 114300 h 21328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143250" h="213286">
                                    <a:moveTo>
                                      <a:pt x="3143250" y="0"/>
                                    </a:moveTo>
                                    <a:cubicBezTo>
                                      <a:pt x="2452687" y="95250"/>
                                      <a:pt x="1762125" y="190500"/>
                                      <a:pt x="1238250" y="209550"/>
                                    </a:cubicBezTo>
                                    <a:cubicBezTo>
                                      <a:pt x="714375" y="228600"/>
                                      <a:pt x="357187" y="171450"/>
                                      <a:pt x="0" y="11430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Freeform 23" o:spid="_x0000_s1026" style="position:absolute;margin-left:221.25pt;margin-top:27.05pt;width:247.5pt;height:28.5pt;rotation:526963fd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143250,213286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" path="m3143250,c2452687,95250,1762125,190500,1238250,209550,714375,228600,357187,171450,,114300e" filled="f" strokecolor="red" strokeweight="1.5pt">
                      <v:stroke endarrow="open"/>
                      <v:path arrowok="t" o:connecttype="custom" o:connectlocs="3143250,0;1238250,355610;0,193969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2DDB3EF" wp14:editId="6E4CB316">
                      <wp:simplePos x="0" y="0"/>
                      <wp:positionH relativeFrom="column">
                        <wp:posOffset>5143500</wp:posOffset>
                      </wp:positionH>
                      <wp:positionV relativeFrom="paragraph">
                        <wp:posOffset>1791335</wp:posOffset>
                      </wp:positionV>
                      <wp:extent cx="866775" cy="1724025"/>
                      <wp:effectExtent l="38100" t="57150" r="28575" b="28575"/>
                      <wp:wrapNone/>
                      <wp:docPr id="27" name="Freeform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866775" cy="1724025"/>
                              </a:xfrm>
                              <a:custGeom>
                                <a:avLst/>
                                <a:gdLst>
                                  <a:gd name="connsiteX0" fmla="*/ 866775 w 866775"/>
                                  <a:gd name="connsiteY0" fmla="*/ 1724025 h 1724025"/>
                                  <a:gd name="connsiteX1" fmla="*/ 428625 w 866775"/>
                                  <a:gd name="connsiteY1" fmla="*/ 1076325 h 1724025"/>
                                  <a:gd name="connsiteX2" fmla="*/ 295275 w 866775"/>
                                  <a:gd name="connsiteY2" fmla="*/ 247650 h 1724025"/>
                                  <a:gd name="connsiteX3" fmla="*/ 0 w 866775"/>
                                  <a:gd name="connsiteY3" fmla="*/ 0 h 17240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66775" h="1724025">
                                    <a:moveTo>
                                      <a:pt x="866775" y="1724025"/>
                                    </a:moveTo>
                                    <a:cubicBezTo>
                                      <a:pt x="695325" y="1523206"/>
                                      <a:pt x="523875" y="1322387"/>
                                      <a:pt x="428625" y="1076325"/>
                                    </a:cubicBezTo>
                                    <a:cubicBezTo>
                                      <a:pt x="333375" y="830263"/>
                                      <a:pt x="366712" y="427037"/>
                                      <a:pt x="295275" y="247650"/>
                                    </a:cubicBezTo>
                                    <a:cubicBezTo>
                                      <a:pt x="223838" y="68263"/>
                                      <a:pt x="111919" y="34131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27" o:spid="_x0000_s1026" style="position:absolute;margin-left:405pt;margin-top:141.05pt;width:68.25pt;height:13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66775,1724025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" path="m866775,1724025c695325,1523206,523875,1322387,428625,1076325,333375,830263,366712,427037,295275,247650,223838,68263,111919,34131,,e" filled="f" strokecolor="red" strokeweight="1.5pt">
                      <v:stroke endarrow="open"/>
                      <v:path arrowok="t" o:connecttype="custom" o:connectlocs="866775,1724025;428625,1076325;295275,247650;0,0" o:connectangles="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F7F35FA" wp14:editId="1E46695A">
                      <wp:simplePos x="0" y="0"/>
                      <wp:positionH relativeFrom="column">
                        <wp:posOffset>5238750</wp:posOffset>
                      </wp:positionH>
                      <wp:positionV relativeFrom="paragraph">
                        <wp:posOffset>2153285</wp:posOffset>
                      </wp:positionV>
                      <wp:extent cx="704850" cy="171450"/>
                      <wp:effectExtent l="38100" t="0" r="19050" b="57150"/>
                      <wp:wrapNone/>
                      <wp:docPr id="25" name="Freeform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704850" cy="171450"/>
                              </a:xfrm>
                              <a:custGeom>
                                <a:avLst/>
                                <a:gdLst>
                                  <a:gd name="connsiteX0" fmla="*/ 704850 w 704850"/>
                                  <a:gd name="connsiteY0" fmla="*/ 0 h 171450"/>
                                  <a:gd name="connsiteX1" fmla="*/ 247650 w 704850"/>
                                  <a:gd name="connsiteY1" fmla="*/ 66675 h 171450"/>
                                  <a:gd name="connsiteX2" fmla="*/ 0 w 704850"/>
                                  <a:gd name="connsiteY2" fmla="*/ 171450 h 1714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704850" h="171450">
                                    <a:moveTo>
                                      <a:pt x="704850" y="0"/>
                                    </a:moveTo>
                                    <a:cubicBezTo>
                                      <a:pt x="534987" y="19050"/>
                                      <a:pt x="365125" y="38100"/>
                                      <a:pt x="247650" y="66675"/>
                                    </a:cubicBezTo>
                                    <a:cubicBezTo>
                                      <a:pt x="130175" y="95250"/>
                                      <a:pt x="0" y="171450"/>
                                      <a:pt x="0" y="17145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25" o:spid="_x0000_s1026" style="position:absolute;margin-left:412.5pt;margin-top:169.55pt;width:55.5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171450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" path="m704850,c534987,19050,365125,38100,247650,66675,130175,95250,,171450,,171450e" filled="f" strokecolor="red" strokeweight="1.5pt">
                      <v:stroke endarrow="open"/>
                      <v:path arrowok="t" o:connecttype="custom" o:connectlocs="704850,0;247650,66675;0,171450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E4457A6" wp14:editId="6EE32663">
                      <wp:simplePos x="0" y="0"/>
                      <wp:positionH relativeFrom="column">
                        <wp:posOffset>3524250</wp:posOffset>
                      </wp:positionH>
                      <wp:positionV relativeFrom="paragraph">
                        <wp:posOffset>1162685</wp:posOffset>
                      </wp:positionV>
                      <wp:extent cx="2438400" cy="676275"/>
                      <wp:effectExtent l="38100" t="0" r="19050" b="66675"/>
                      <wp:wrapNone/>
                      <wp:docPr id="24" name="Freeform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2438400" cy="676275"/>
                              </a:xfrm>
                              <a:custGeom>
                                <a:avLst/>
                                <a:gdLst>
                                  <a:gd name="connsiteX0" fmla="*/ 2438400 w 2438400"/>
                                  <a:gd name="connsiteY0" fmla="*/ 0 h 676275"/>
                                  <a:gd name="connsiteX1" fmla="*/ 819150 w 2438400"/>
                                  <a:gd name="connsiteY1" fmla="*/ 228600 h 676275"/>
                                  <a:gd name="connsiteX2" fmla="*/ 0 w 2438400"/>
                                  <a:gd name="connsiteY2" fmla="*/ 676275 h 6762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438400" h="676275">
                                    <a:moveTo>
                                      <a:pt x="2438400" y="0"/>
                                    </a:moveTo>
                                    <a:cubicBezTo>
                                      <a:pt x="1831975" y="57944"/>
                                      <a:pt x="1225550" y="115888"/>
                                      <a:pt x="819150" y="228600"/>
                                    </a:cubicBezTo>
                                    <a:cubicBezTo>
                                      <a:pt x="412750" y="341312"/>
                                      <a:pt x="206375" y="508793"/>
                                      <a:pt x="0" y="676275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24" o:spid="_x0000_s1026" style="position:absolute;margin-left:277.5pt;margin-top:91.55pt;width:192pt;height:5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8400,676275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" path="m2438400,c1831975,57944,1225550,115888,819150,228600,412750,341312,206375,508793,,676275e" filled="f" strokecolor="red" strokeweight="1.5pt">
                      <v:stroke endarrow="open"/>
                      <v:path arrowok="t" o:connecttype="custom" o:connectlocs="2438400,0;819150,228600;0,676275" o:connectangles="0,0,0"/>
                    </v:shape>
                  </w:pict>
                </mc:Fallback>
              </mc:AlternateContent>
            </w:r>
            <w:r w:rsidR="00E20707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B448ED1" wp14:editId="30279C27">
                  <wp:simplePos x="0" y="0"/>
                  <wp:positionH relativeFrom="column">
                    <wp:posOffset>3800475</wp:posOffset>
                  </wp:positionH>
                  <wp:positionV relativeFrom="paragraph">
                    <wp:posOffset>3343910</wp:posOffset>
                  </wp:positionV>
                  <wp:extent cx="1826895" cy="1276350"/>
                  <wp:effectExtent l="76200" t="95250" r="20955" b="38100"/>
                  <wp:wrapNone/>
                  <wp:docPr id="22" name="image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1.png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895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13500000" algn="b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0707">
              <w:rPr>
                <w:noProof/>
              </w:rPr>
              <w:drawing>
                <wp:inline distT="114300" distB="114300" distL="114300" distR="114300" wp14:anchorId="7A9E4ECB" wp14:editId="2641BEA7">
                  <wp:extent cx="5858905" cy="3652838"/>
                  <wp:effectExtent l="0" t="0" r="0" b="0"/>
                  <wp:docPr id="19" name="image07.png" descr="2 prestar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 descr="2 prestart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905" cy="3652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20707" w:rsidRDefault="00E20707" w:rsidP="002D70FB"/>
          <w:p w:rsidR="00E20707" w:rsidRDefault="00D24249" w:rsidP="002D70F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33BDEB7" wp14:editId="6ADBE859">
                      <wp:simplePos x="0" y="0"/>
                      <wp:positionH relativeFrom="column">
                        <wp:posOffset>5524500</wp:posOffset>
                      </wp:positionH>
                      <wp:positionV relativeFrom="paragraph">
                        <wp:posOffset>182245</wp:posOffset>
                      </wp:positionV>
                      <wp:extent cx="428625" cy="19050"/>
                      <wp:effectExtent l="38100" t="76200" r="0" b="95250"/>
                      <wp:wrapNone/>
                      <wp:docPr id="28" name="Freeform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428625" cy="19050"/>
                              </a:xfrm>
                              <a:custGeom>
                                <a:avLst/>
                                <a:gdLst>
                                  <a:gd name="connsiteX0" fmla="*/ 428625 w 428625"/>
                                  <a:gd name="connsiteY0" fmla="*/ 19050 h 19050"/>
                                  <a:gd name="connsiteX1" fmla="*/ 0 w 428625"/>
                                  <a:gd name="connsiteY1" fmla="*/ 0 h 19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428625" h="19050">
                                    <a:moveTo>
                                      <a:pt x="428625" y="1905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28" o:spid="_x0000_s1026" style="position:absolute;margin-left:435pt;margin-top:14.35pt;width:33.75pt;height: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8625,19050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" path="m428625,19050l,e" filled="f" strokecolor="red" strokeweight="1.5pt">
                      <v:stroke endarrow="open"/>
                      <v:path arrowok="t" o:connecttype="custom" o:connectlocs="428625,19050;0,0" o:connectangles="0,0"/>
                    </v:shape>
                  </w:pict>
                </mc:Fallback>
              </mc:AlternateContent>
            </w:r>
          </w:p>
          <w:p w:rsidR="00E20707" w:rsidRDefault="00E20707" w:rsidP="002D70FB"/>
          <w:p w:rsidR="00E20707" w:rsidRDefault="00E20707" w:rsidP="002D70FB"/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0707" w:rsidRPr="004832BF" w:rsidRDefault="00E20707" w:rsidP="00E20707">
            <w:pPr>
              <w:rPr>
                <w:lang w:val="de-DE"/>
              </w:rPr>
            </w:pPr>
            <w:r w:rsidRPr="004832BF">
              <w:rPr>
                <w:b/>
                <w:lang w:val="de-DE"/>
              </w:rPr>
              <w:t>Wind setzen</w:t>
            </w:r>
          </w:p>
          <w:p w:rsidR="00E20707" w:rsidRPr="00E20707" w:rsidRDefault="00E20707" w:rsidP="00E20707">
            <w:pPr>
              <w:rPr>
                <w:sz w:val="24"/>
                <w:szCs w:val="24"/>
                <w:lang w:val="de-DE"/>
              </w:rPr>
            </w:pPr>
          </w:p>
          <w:p w:rsidR="00E20707" w:rsidRDefault="00E20707" w:rsidP="00E20707">
            <w:pPr>
              <w:rPr>
                <w:sz w:val="24"/>
                <w:szCs w:val="24"/>
                <w:lang w:val="de-DE"/>
              </w:rPr>
            </w:pPr>
            <w:r w:rsidRPr="004832BF">
              <w:rPr>
                <w:b/>
                <w:lang w:val="de-DE"/>
              </w:rPr>
              <w:t xml:space="preserve">Startzeit </w:t>
            </w:r>
            <w:r w:rsidRPr="00D24249">
              <w:rPr>
                <w:b/>
                <w:szCs w:val="28"/>
                <w:lang w:val="de-DE"/>
              </w:rPr>
              <w:t>setzen</w:t>
            </w:r>
            <w:r w:rsidRPr="00E20707">
              <w:rPr>
                <w:sz w:val="24"/>
                <w:szCs w:val="24"/>
                <w:lang w:val="de-DE"/>
              </w:rPr>
              <w:t xml:space="preserve"> (volle Minute, verbleibende Zeit darunter angezeigt)</w:t>
            </w:r>
          </w:p>
          <w:p w:rsidR="00D24249" w:rsidRDefault="00D24249" w:rsidP="00E20707">
            <w:pPr>
              <w:rPr>
                <w:sz w:val="24"/>
                <w:szCs w:val="24"/>
                <w:lang w:val="de-DE"/>
              </w:rPr>
            </w:pPr>
          </w:p>
          <w:p w:rsidR="00D24249" w:rsidRPr="00D24249" w:rsidRDefault="00D24249" w:rsidP="00E20707">
            <w:pPr>
              <w:rPr>
                <w:b/>
                <w:szCs w:val="28"/>
                <w:lang w:val="de-DE"/>
              </w:rPr>
            </w:pPr>
            <w:r>
              <w:rPr>
                <w:b/>
                <w:szCs w:val="28"/>
                <w:lang w:val="de-DE"/>
              </w:rPr>
              <w:t>Kurs setzen</w:t>
            </w:r>
          </w:p>
          <w:p w:rsidR="00E20707" w:rsidRPr="00E20707" w:rsidRDefault="00E20707" w:rsidP="00E20707">
            <w:pPr>
              <w:rPr>
                <w:sz w:val="24"/>
                <w:szCs w:val="24"/>
                <w:lang w:val="de-DE"/>
              </w:rPr>
            </w:pPr>
          </w:p>
          <w:p w:rsidR="00E20707" w:rsidRPr="00E20707" w:rsidRDefault="00E20707" w:rsidP="00E20707">
            <w:pPr>
              <w:rPr>
                <w:sz w:val="24"/>
                <w:szCs w:val="24"/>
                <w:lang w:val="de-DE"/>
              </w:rPr>
            </w:pPr>
            <w:r w:rsidRPr="00E20707">
              <w:rPr>
                <w:b/>
                <w:sz w:val="24"/>
                <w:szCs w:val="24"/>
                <w:lang w:val="de-DE"/>
              </w:rPr>
              <w:t>Verschieben</w:t>
            </w:r>
            <w:r w:rsidRPr="00E20707">
              <w:rPr>
                <w:sz w:val="24"/>
                <w:szCs w:val="24"/>
                <w:lang w:val="de-DE"/>
              </w:rPr>
              <w:t>,</w:t>
            </w:r>
            <w:r w:rsidRPr="004832BF">
              <w:rPr>
                <w:lang w:val="de-DE"/>
              </w:rPr>
              <w:t xml:space="preserve"> </w:t>
            </w:r>
            <w:r w:rsidRPr="00E20707">
              <w:rPr>
                <w:sz w:val="24"/>
                <w:szCs w:val="24"/>
                <w:lang w:val="de-DE"/>
              </w:rPr>
              <w:t>falls Start auf unbestimmte Zeit verschoben</w:t>
            </w:r>
          </w:p>
          <w:p w:rsidR="00E20707" w:rsidRPr="004832BF" w:rsidRDefault="00E20707" w:rsidP="00E20707">
            <w:pPr>
              <w:rPr>
                <w:lang w:val="de-DE"/>
              </w:rPr>
            </w:pPr>
            <w:r w:rsidRPr="00E20707">
              <w:rPr>
                <w:sz w:val="24"/>
                <w:szCs w:val="24"/>
                <w:lang w:val="de-DE"/>
              </w:rPr>
              <w:t>Kurs setzen</w:t>
            </w:r>
          </w:p>
          <w:p w:rsidR="00E20707" w:rsidRPr="00E20707" w:rsidRDefault="00E20707" w:rsidP="00E20707">
            <w:pPr>
              <w:rPr>
                <w:sz w:val="24"/>
                <w:szCs w:val="24"/>
                <w:lang w:val="de-DE"/>
              </w:rPr>
            </w:pPr>
          </w:p>
          <w:p w:rsidR="00E20707" w:rsidRPr="004832BF" w:rsidRDefault="00E20707" w:rsidP="00E20707">
            <w:pPr>
              <w:rPr>
                <w:lang w:val="de-DE"/>
              </w:rPr>
            </w:pPr>
            <w:r w:rsidRPr="004832BF">
              <w:rPr>
                <w:b/>
                <w:lang w:val="de-DE"/>
              </w:rPr>
              <w:t>Start drücken</w:t>
            </w:r>
          </w:p>
          <w:p w:rsidR="00E20707" w:rsidRPr="00E20707" w:rsidRDefault="00E20707" w:rsidP="00E20707">
            <w:pPr>
              <w:rPr>
                <w:sz w:val="24"/>
                <w:szCs w:val="24"/>
                <w:lang w:val="de-DE"/>
              </w:rPr>
            </w:pPr>
          </w:p>
          <w:p w:rsidR="00E20707" w:rsidRDefault="00E20707" w:rsidP="00E20707">
            <w:r w:rsidRPr="004832BF">
              <w:rPr>
                <w:b/>
                <w:lang w:val="de-DE"/>
              </w:rPr>
              <w:t>Startmodus setzen</w:t>
            </w:r>
          </w:p>
        </w:tc>
      </w:tr>
      <w:tr w:rsidR="00D24249" w:rsidRPr="004832BF" w:rsidTr="002D70FB"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D24249" w:rsidRPr="00D24249" w:rsidRDefault="00D24249" w:rsidP="00D24249">
            <w:pPr>
              <w:rPr>
                <w:b/>
                <w:lang w:val="de-DE"/>
              </w:rPr>
            </w:pPr>
            <w:r>
              <w:rPr>
                <w:lang w:val="de-DE"/>
              </w:rPr>
              <w:br w:type="page"/>
            </w:r>
            <w:r w:rsidRPr="00D24249">
              <w:rPr>
                <w:b/>
                <w:sz w:val="36"/>
                <w:lang w:val="de-DE"/>
              </w:rPr>
              <w:t xml:space="preserve">Start </w:t>
            </w:r>
            <w:r>
              <w:rPr>
                <w:b/>
                <w:sz w:val="36"/>
                <w:lang w:val="de-DE"/>
              </w:rPr>
              <w:t>+</w:t>
            </w:r>
            <w:r w:rsidRPr="00D24249">
              <w:rPr>
                <w:b/>
                <w:sz w:val="36"/>
                <w:lang w:val="de-DE"/>
              </w:rPr>
              <w:t xml:space="preserve"> Ende der Wettfahrt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</w:tcPr>
          <w:p w:rsidR="00D24249" w:rsidRPr="004832BF" w:rsidRDefault="00D24249" w:rsidP="002D70FB">
            <w:pPr>
              <w:rPr>
                <w:b/>
                <w:lang w:val="de-DE"/>
              </w:rPr>
            </w:pPr>
          </w:p>
        </w:tc>
      </w:tr>
      <w:tr w:rsidR="00D24249" w:rsidRPr="00D24249" w:rsidTr="002D70FB"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D24249" w:rsidRDefault="00E8191A" w:rsidP="002D70F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48CDA54" wp14:editId="1AA09911">
                      <wp:simplePos x="0" y="0"/>
                      <wp:positionH relativeFrom="column">
                        <wp:posOffset>5162550</wp:posOffset>
                      </wp:positionH>
                      <wp:positionV relativeFrom="paragraph">
                        <wp:posOffset>793750</wp:posOffset>
                      </wp:positionV>
                      <wp:extent cx="819150" cy="600075"/>
                      <wp:effectExtent l="38100" t="0" r="19050" b="66675"/>
                      <wp:wrapNone/>
                      <wp:docPr id="37" name="Freeform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819150" cy="600075"/>
                              </a:xfrm>
                              <a:custGeom>
                                <a:avLst/>
                                <a:gdLst>
                                  <a:gd name="connsiteX0" fmla="*/ 819150 w 819150"/>
                                  <a:gd name="connsiteY0" fmla="*/ 0 h 600075"/>
                                  <a:gd name="connsiteX1" fmla="*/ 266700 w 819150"/>
                                  <a:gd name="connsiteY1" fmla="*/ 285750 h 600075"/>
                                  <a:gd name="connsiteX2" fmla="*/ 0 w 819150"/>
                                  <a:gd name="connsiteY2" fmla="*/ 600075 h 6000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19150" h="600075">
                                    <a:moveTo>
                                      <a:pt x="819150" y="0"/>
                                    </a:moveTo>
                                    <a:cubicBezTo>
                                      <a:pt x="611187" y="92869"/>
                                      <a:pt x="403225" y="185738"/>
                                      <a:pt x="266700" y="285750"/>
                                    </a:cubicBezTo>
                                    <a:cubicBezTo>
                                      <a:pt x="130175" y="385762"/>
                                      <a:pt x="65087" y="492918"/>
                                      <a:pt x="0" y="600075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37" o:spid="_x0000_s1026" style="position:absolute;margin-left:406.5pt;margin-top:62.5pt;width:64.5pt;height:4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150,600075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" path="m819150,c611187,92869,403225,185738,266700,285750,130175,385762,65087,492918,,600075e" filled="f" strokecolor="red" strokeweight="1.5pt">
                      <v:stroke endarrow="open"/>
                      <v:path arrowok="t" o:connecttype="custom" o:connectlocs="819150,0;266700,285750;0,600075" o:connectangles="0,0,0"/>
                    </v:shape>
                  </w:pict>
                </mc:Fallback>
              </mc:AlternateContent>
            </w:r>
            <w:r w:rsidR="00D00D9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1828FFD" wp14:editId="68DABB8B">
                      <wp:simplePos x="0" y="0"/>
                      <wp:positionH relativeFrom="column">
                        <wp:posOffset>5438775</wp:posOffset>
                      </wp:positionH>
                      <wp:positionV relativeFrom="paragraph">
                        <wp:posOffset>1479550</wp:posOffset>
                      </wp:positionV>
                      <wp:extent cx="495300" cy="1143000"/>
                      <wp:effectExtent l="38100" t="0" r="19050" b="76200"/>
                      <wp:wrapNone/>
                      <wp:docPr id="40" name="Freeform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495300" cy="1143000"/>
                              </a:xfrm>
                              <a:custGeom>
                                <a:avLst/>
                                <a:gdLst>
                                  <a:gd name="connsiteX0" fmla="*/ 495300 w 495300"/>
                                  <a:gd name="connsiteY0" fmla="*/ 0 h 1143000"/>
                                  <a:gd name="connsiteX1" fmla="*/ 247650 w 495300"/>
                                  <a:gd name="connsiteY1" fmla="*/ 180975 h 1143000"/>
                                  <a:gd name="connsiteX2" fmla="*/ 171450 w 495300"/>
                                  <a:gd name="connsiteY2" fmla="*/ 952500 h 1143000"/>
                                  <a:gd name="connsiteX3" fmla="*/ 0 w 495300"/>
                                  <a:gd name="connsiteY3" fmla="*/ 1143000 h 1143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495300" h="1143000">
                                    <a:moveTo>
                                      <a:pt x="495300" y="0"/>
                                    </a:moveTo>
                                    <a:cubicBezTo>
                                      <a:pt x="398462" y="11112"/>
                                      <a:pt x="301625" y="22225"/>
                                      <a:pt x="247650" y="180975"/>
                                    </a:cubicBezTo>
                                    <a:cubicBezTo>
                                      <a:pt x="193675" y="339725"/>
                                      <a:pt x="212725" y="792163"/>
                                      <a:pt x="171450" y="952500"/>
                                    </a:cubicBezTo>
                                    <a:cubicBezTo>
                                      <a:pt x="130175" y="1112837"/>
                                      <a:pt x="65087" y="1127918"/>
                                      <a:pt x="0" y="114300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40" o:spid="_x0000_s1026" style="position:absolute;margin-left:428.25pt;margin-top:116.5pt;width:39pt;height:9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143000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" path="m495300,c398462,11112,301625,22225,247650,180975,193675,339725,212725,792163,171450,952500,130175,1112837,65087,1127918,,1143000e" filled="f" strokecolor="red" strokeweight="1.5pt">
                      <v:stroke endarrow="open"/>
                      <v:path arrowok="t" o:connecttype="custom" o:connectlocs="495300,0;247650,180975;171450,952500;0,1143000" o:connectangles="0,0,0,0"/>
                    </v:shape>
                  </w:pict>
                </mc:Fallback>
              </mc:AlternateContent>
            </w:r>
            <w:r w:rsidR="00D00D9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59AD26" wp14:editId="4D5442A0">
                      <wp:simplePos x="0" y="0"/>
                      <wp:positionH relativeFrom="column">
                        <wp:posOffset>3867150</wp:posOffset>
                      </wp:positionH>
                      <wp:positionV relativeFrom="paragraph">
                        <wp:posOffset>2765425</wp:posOffset>
                      </wp:positionV>
                      <wp:extent cx="2114550" cy="845185"/>
                      <wp:effectExtent l="38100" t="0" r="19050" b="107315"/>
                      <wp:wrapNone/>
                      <wp:docPr id="39" name="Freeform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2114550" cy="845185"/>
                              </a:xfrm>
                              <a:custGeom>
                                <a:avLst/>
                                <a:gdLst>
                                  <a:gd name="connsiteX0" fmla="*/ 2114550 w 2114550"/>
                                  <a:gd name="connsiteY0" fmla="*/ 0 h 845532"/>
                                  <a:gd name="connsiteX1" fmla="*/ 1276350 w 2114550"/>
                                  <a:gd name="connsiteY1" fmla="*/ 723900 h 845532"/>
                                  <a:gd name="connsiteX2" fmla="*/ 0 w 2114550"/>
                                  <a:gd name="connsiteY2" fmla="*/ 838200 h 84553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14550" h="845532">
                                    <a:moveTo>
                                      <a:pt x="2114550" y="0"/>
                                    </a:moveTo>
                                    <a:cubicBezTo>
                                      <a:pt x="1871662" y="292100"/>
                                      <a:pt x="1628775" y="584200"/>
                                      <a:pt x="1276350" y="723900"/>
                                    </a:cubicBezTo>
                                    <a:cubicBezTo>
                                      <a:pt x="923925" y="863600"/>
                                      <a:pt x="461962" y="850900"/>
                                      <a:pt x="0" y="83820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39" o:spid="_x0000_s1026" style="position:absolute;margin-left:304.5pt;margin-top:217.75pt;width:166.5pt;height:66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4550,845532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" path="m2114550,c1871662,292100,1628775,584200,1276350,723900,923925,863600,461962,850900,,838200e" filled="f" strokecolor="red" strokeweight="1.5pt">
                      <v:stroke endarrow="open"/>
                      <v:path arrowok="t" o:connecttype="custom" o:connectlocs="2114550,0;1276350,723603;0,837856" o:connectangles="0,0,0"/>
                    </v:shape>
                  </w:pict>
                </mc:Fallback>
              </mc:AlternateContent>
            </w:r>
            <w:r w:rsidR="00D24249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4D1FFBE2" wp14:editId="5F0EFDA4">
                  <wp:simplePos x="0" y="0"/>
                  <wp:positionH relativeFrom="column">
                    <wp:posOffset>2371725</wp:posOffset>
                  </wp:positionH>
                  <wp:positionV relativeFrom="paragraph">
                    <wp:posOffset>2845324</wp:posOffset>
                  </wp:positionV>
                  <wp:extent cx="1485417" cy="1139301"/>
                  <wp:effectExtent l="76200" t="95250" r="38735" b="41910"/>
                  <wp:wrapNone/>
                  <wp:docPr id="5" name="image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.png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491" cy="1145494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13500000" algn="b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24249">
              <w:rPr>
                <w:noProof/>
              </w:rPr>
              <w:drawing>
                <wp:inline distT="114300" distB="114300" distL="114300" distR="114300" wp14:anchorId="5D257609" wp14:editId="012E21F9">
                  <wp:extent cx="5857875" cy="3658739"/>
                  <wp:effectExtent l="0" t="0" r="0" b="0"/>
                  <wp:docPr id="4" name="image04.png" descr="4 startphas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 descr="4 startphase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6587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24249" w:rsidRDefault="00D24249" w:rsidP="002D70FB"/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D93" w:rsidRPr="00D00D93" w:rsidRDefault="00D00D93" w:rsidP="00D00D93">
            <w:pPr>
              <w:rPr>
                <w:sz w:val="24"/>
                <w:szCs w:val="24"/>
                <w:lang w:val="de-DE"/>
              </w:rPr>
            </w:pPr>
            <w:r w:rsidRPr="00D00D93">
              <w:rPr>
                <w:b/>
                <w:sz w:val="24"/>
                <w:szCs w:val="24"/>
                <w:lang w:val="de-DE"/>
              </w:rPr>
              <w:t>Recall eintrag</w:t>
            </w:r>
            <w:bookmarkStart w:id="0" w:name="_GoBack"/>
            <w:bookmarkEnd w:id="0"/>
            <w:r w:rsidRPr="00D00D93">
              <w:rPr>
                <w:b/>
                <w:sz w:val="24"/>
                <w:szCs w:val="24"/>
                <w:lang w:val="de-DE"/>
              </w:rPr>
              <w:t>en</w:t>
            </w:r>
          </w:p>
          <w:p w:rsidR="00D00D93" w:rsidRPr="00D00D93" w:rsidRDefault="00D00D93" w:rsidP="00D00D93">
            <w:pPr>
              <w:rPr>
                <w:sz w:val="24"/>
                <w:szCs w:val="24"/>
                <w:lang w:val="de-DE"/>
              </w:rPr>
            </w:pPr>
          </w:p>
          <w:p w:rsidR="00D00D93" w:rsidRPr="00D00D93" w:rsidRDefault="00D00D93" w:rsidP="00D00D93">
            <w:pPr>
              <w:rPr>
                <w:sz w:val="24"/>
                <w:szCs w:val="24"/>
                <w:lang w:val="de-DE"/>
              </w:rPr>
            </w:pPr>
            <w:r w:rsidRPr="004832BF">
              <w:rPr>
                <w:b/>
                <w:lang w:val="de-DE"/>
              </w:rPr>
              <w:t xml:space="preserve">Zieleinlauf beginnen </w:t>
            </w:r>
            <w:r w:rsidRPr="00D00D93">
              <w:rPr>
                <w:sz w:val="24"/>
                <w:szCs w:val="24"/>
                <w:lang w:val="de-DE"/>
              </w:rPr>
              <w:t>(erstes Boot überquert Ziellinie)</w:t>
            </w:r>
          </w:p>
          <w:p w:rsidR="00D00D93" w:rsidRPr="00D00D93" w:rsidRDefault="00D00D93" w:rsidP="00D00D93">
            <w:pPr>
              <w:rPr>
                <w:sz w:val="24"/>
                <w:szCs w:val="24"/>
                <w:lang w:val="de-DE"/>
              </w:rPr>
            </w:pPr>
          </w:p>
          <w:p w:rsidR="00D24249" w:rsidRPr="00D24249" w:rsidRDefault="00D00D93" w:rsidP="00D00D93">
            <w:pPr>
              <w:rPr>
                <w:lang w:val="de-DE"/>
              </w:rPr>
            </w:pPr>
            <w:r w:rsidRPr="004832BF">
              <w:rPr>
                <w:b/>
                <w:lang w:val="de-DE"/>
              </w:rPr>
              <w:t xml:space="preserve">Rennen beenden </w:t>
            </w:r>
            <w:r w:rsidRPr="00D00D93">
              <w:rPr>
                <w:sz w:val="24"/>
                <w:szCs w:val="24"/>
                <w:lang w:val="de-DE"/>
              </w:rPr>
              <w:t>(letztes Boot überquert Ziellinie)</w:t>
            </w:r>
          </w:p>
        </w:tc>
      </w:tr>
      <w:tr w:rsidR="00D00D93" w:rsidRPr="004832BF" w:rsidTr="002D70FB">
        <w:tblPrEx>
          <w:tblLook w:val="04A0" w:firstRow="1" w:lastRow="0" w:firstColumn="1" w:lastColumn="0" w:noHBand="0" w:noVBand="1"/>
        </w:tblPrEx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D00D93" w:rsidRPr="00D24249" w:rsidRDefault="00D00D93" w:rsidP="00D00D93">
            <w:pPr>
              <w:rPr>
                <w:b/>
                <w:lang w:val="de-DE"/>
              </w:rPr>
            </w:pPr>
            <w:r>
              <w:rPr>
                <w:lang w:val="de-DE"/>
              </w:rPr>
              <w:lastRenderedPageBreak/>
              <w:br w:type="page"/>
            </w:r>
            <w:r>
              <w:rPr>
                <w:b/>
                <w:sz w:val="36"/>
                <w:lang w:val="de-DE"/>
              </w:rPr>
              <w:t>Nach der Wettfahrt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</w:tcPr>
          <w:p w:rsidR="00D00D93" w:rsidRPr="004832BF" w:rsidRDefault="00D00D93" w:rsidP="002D70FB">
            <w:pPr>
              <w:rPr>
                <w:b/>
                <w:lang w:val="de-DE"/>
              </w:rPr>
            </w:pPr>
          </w:p>
        </w:tc>
      </w:tr>
      <w:tr w:rsidR="00D00D93" w:rsidRPr="00D24249" w:rsidTr="002D70FB">
        <w:tblPrEx>
          <w:tblLook w:val="04A0" w:firstRow="1" w:lastRow="0" w:firstColumn="1" w:lastColumn="0" w:noHBand="0" w:noVBand="1"/>
        </w:tblPrEx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D00D93" w:rsidRDefault="002D70FB" w:rsidP="002D70F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0ED98DB" wp14:editId="060DD65D">
                      <wp:simplePos x="0" y="0"/>
                      <wp:positionH relativeFrom="column">
                        <wp:posOffset>2647950</wp:posOffset>
                      </wp:positionH>
                      <wp:positionV relativeFrom="paragraph">
                        <wp:posOffset>3362960</wp:posOffset>
                      </wp:positionV>
                      <wp:extent cx="3343275" cy="613557"/>
                      <wp:effectExtent l="38100" t="0" r="28575" b="91440"/>
                      <wp:wrapNone/>
                      <wp:docPr id="54" name="Freeform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3343275" cy="613557"/>
                              </a:xfrm>
                              <a:custGeom>
                                <a:avLst/>
                                <a:gdLst>
                                  <a:gd name="connsiteX0" fmla="*/ 3343275 w 3343275"/>
                                  <a:gd name="connsiteY0" fmla="*/ 0 h 613557"/>
                                  <a:gd name="connsiteX1" fmla="*/ 1781175 w 3343275"/>
                                  <a:gd name="connsiteY1" fmla="*/ 542925 h 613557"/>
                                  <a:gd name="connsiteX2" fmla="*/ 0 w 3343275"/>
                                  <a:gd name="connsiteY2" fmla="*/ 590550 h 61355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343275" h="613557">
                                    <a:moveTo>
                                      <a:pt x="3343275" y="0"/>
                                    </a:moveTo>
                                    <a:cubicBezTo>
                                      <a:pt x="2840831" y="222250"/>
                                      <a:pt x="2338387" y="444500"/>
                                      <a:pt x="1781175" y="542925"/>
                                    </a:cubicBezTo>
                                    <a:cubicBezTo>
                                      <a:pt x="1223963" y="641350"/>
                                      <a:pt x="611981" y="615950"/>
                                      <a:pt x="0" y="59055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54" o:spid="_x0000_s1026" style="position:absolute;margin-left:208.5pt;margin-top:264.8pt;width:263.25pt;height:48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43275,613557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" path="m3343275,c2840831,222250,2338387,444500,1781175,542925,1223963,641350,611981,615950,,590550e" filled="f" strokecolor="red" strokeweight="1.5pt">
                      <v:stroke endarrow="open"/>
                      <v:path arrowok="t" o:connecttype="custom" o:connectlocs="3343275,0;1781175,542925;0,590550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BE5683A" wp14:editId="0ADC6CFD">
                      <wp:simplePos x="0" y="0"/>
                      <wp:positionH relativeFrom="column">
                        <wp:posOffset>3819525</wp:posOffset>
                      </wp:positionH>
                      <wp:positionV relativeFrom="paragraph">
                        <wp:posOffset>2572385</wp:posOffset>
                      </wp:positionV>
                      <wp:extent cx="2143125" cy="676275"/>
                      <wp:effectExtent l="38100" t="0" r="28575" b="66675"/>
                      <wp:wrapNone/>
                      <wp:docPr id="53" name="Freeform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2143125" cy="676275"/>
                              </a:xfrm>
                              <a:custGeom>
                                <a:avLst/>
                                <a:gdLst>
                                  <a:gd name="connsiteX0" fmla="*/ 2143125 w 2143125"/>
                                  <a:gd name="connsiteY0" fmla="*/ 0 h 676275"/>
                                  <a:gd name="connsiteX1" fmla="*/ 561975 w 2143125"/>
                                  <a:gd name="connsiteY1" fmla="*/ 219075 h 676275"/>
                                  <a:gd name="connsiteX2" fmla="*/ 0 w 2143125"/>
                                  <a:gd name="connsiteY2" fmla="*/ 676275 h 6762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43125" h="676275">
                                    <a:moveTo>
                                      <a:pt x="2143125" y="0"/>
                                    </a:moveTo>
                                    <a:cubicBezTo>
                                      <a:pt x="1531143" y="53181"/>
                                      <a:pt x="919162" y="106363"/>
                                      <a:pt x="561975" y="219075"/>
                                    </a:cubicBezTo>
                                    <a:cubicBezTo>
                                      <a:pt x="204788" y="331787"/>
                                      <a:pt x="102394" y="504031"/>
                                      <a:pt x="0" y="676275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53" o:spid="_x0000_s1026" style="position:absolute;margin-left:300.75pt;margin-top:202.55pt;width:168.75pt;height:53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3125,676275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" path="m2143125,c1531143,53181,919162,106363,561975,219075,204788,331787,102394,504031,,676275e" filled="f" strokecolor="red" strokeweight="1.5pt">
                      <v:stroke endarrow="open"/>
                      <v:path arrowok="t" o:connecttype="custom" o:connectlocs="2143125,0;561975,219075;0,676275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54DD950" wp14:editId="56969CC4">
                      <wp:simplePos x="0" y="0"/>
                      <wp:positionH relativeFrom="column">
                        <wp:posOffset>1771650</wp:posOffset>
                      </wp:positionH>
                      <wp:positionV relativeFrom="paragraph">
                        <wp:posOffset>676910</wp:posOffset>
                      </wp:positionV>
                      <wp:extent cx="4181475" cy="647065"/>
                      <wp:effectExtent l="38100" t="38100" r="28575" b="19685"/>
                      <wp:wrapNone/>
                      <wp:docPr id="52" name="Freeform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4181475" cy="647065"/>
                              </a:xfrm>
                              <a:custGeom>
                                <a:avLst/>
                                <a:gdLst>
                                  <a:gd name="connsiteX0" fmla="*/ 4181475 w 4181475"/>
                                  <a:gd name="connsiteY0" fmla="*/ 590550 h 647375"/>
                                  <a:gd name="connsiteX1" fmla="*/ 1409700 w 4181475"/>
                                  <a:gd name="connsiteY1" fmla="*/ 590550 h 647375"/>
                                  <a:gd name="connsiteX2" fmla="*/ 0 w 4181475"/>
                                  <a:gd name="connsiteY2" fmla="*/ 0 h 6473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81475" h="647375">
                                    <a:moveTo>
                                      <a:pt x="4181475" y="590550"/>
                                    </a:moveTo>
                                    <a:cubicBezTo>
                                      <a:pt x="3144043" y="639762"/>
                                      <a:pt x="2106612" y="688975"/>
                                      <a:pt x="1409700" y="590550"/>
                                    </a:cubicBezTo>
                                    <a:cubicBezTo>
                                      <a:pt x="712788" y="492125"/>
                                      <a:pt x="356394" y="246062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52" o:spid="_x0000_s1026" style="position:absolute;margin-left:139.5pt;margin-top:53.3pt;width:329.25pt;height:50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81475,647375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" path="m4181475,590550v-1037432,49212,-2074863,98425,-2771775,c712788,492125,356394,246062,,e" filled="f" strokecolor="red" strokeweight="1.5pt">
                      <v:stroke endarrow="open"/>
                      <v:path arrowok="t" o:connecttype="custom" o:connectlocs="4181475,590267;1409700,590267;0,0" o:connectangles="0,0,0"/>
                    </v:shape>
                  </w:pict>
                </mc:Fallback>
              </mc:AlternateContent>
            </w:r>
            <w:r w:rsidR="00D00D93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6B08E8B6" wp14:editId="4FD48255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3239135</wp:posOffset>
                  </wp:positionV>
                  <wp:extent cx="2147570" cy="993775"/>
                  <wp:effectExtent l="0" t="0" r="5080" b="0"/>
                  <wp:wrapNone/>
                  <wp:docPr id="51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70" cy="993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0D93">
              <w:rPr>
                <w:noProof/>
              </w:rPr>
              <w:drawing>
                <wp:inline distT="114300" distB="114300" distL="114300" distR="114300" wp14:anchorId="2698C63B" wp14:editId="4DF9869F">
                  <wp:extent cx="5857875" cy="3658739"/>
                  <wp:effectExtent l="0" t="0" r="0" b="0"/>
                  <wp:docPr id="6" name="image05.png" descr="6 nachher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5.png" descr="6 nachher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6587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00D93" w:rsidRDefault="00D00D93" w:rsidP="002D70FB"/>
          <w:p w:rsidR="002D70FB" w:rsidRDefault="002D70FB" w:rsidP="002D70FB"/>
          <w:p w:rsidR="002D70FB" w:rsidRDefault="002D70FB" w:rsidP="002D70FB"/>
          <w:p w:rsidR="002D70FB" w:rsidRDefault="002D70FB" w:rsidP="002D70FB"/>
          <w:p w:rsidR="002D70FB" w:rsidRDefault="002D70FB" w:rsidP="002D70FB"/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0D93" w:rsidRPr="004832BF" w:rsidRDefault="00D00D93" w:rsidP="00D00D93">
            <w:pPr>
              <w:rPr>
                <w:lang w:val="de-DE"/>
              </w:rPr>
            </w:pPr>
            <w:r w:rsidRPr="004832BF">
              <w:rPr>
                <w:b/>
                <w:lang w:val="de-DE"/>
              </w:rPr>
              <w:t>Protestzeit setzen</w:t>
            </w:r>
            <w:r w:rsidRPr="004832BF">
              <w:rPr>
                <w:lang w:val="de-DE"/>
              </w:rPr>
              <w:t xml:space="preserve"> </w:t>
            </w:r>
            <w:r w:rsidRPr="00D00D93">
              <w:rPr>
                <w:sz w:val="24"/>
                <w:szCs w:val="24"/>
                <w:lang w:val="de-DE"/>
              </w:rPr>
              <w:t>(rote Flagge, für mehrere Rennen auf einmal möglich)</w:t>
            </w:r>
          </w:p>
          <w:p w:rsidR="00D00D93" w:rsidRPr="002D70FB" w:rsidRDefault="00D00D93" w:rsidP="00D00D93">
            <w:pPr>
              <w:rPr>
                <w:sz w:val="24"/>
                <w:szCs w:val="24"/>
                <w:lang w:val="de-DE"/>
              </w:rPr>
            </w:pPr>
          </w:p>
          <w:p w:rsidR="00D00D93" w:rsidRDefault="002D70FB" w:rsidP="00D00D93">
            <w:proofErr w:type="spellStart"/>
            <w:r>
              <w:rPr>
                <w:b/>
              </w:rPr>
              <w:t>Foto</w:t>
            </w:r>
            <w:proofErr w:type="spellEnd"/>
            <w:r>
              <w:rPr>
                <w:b/>
              </w:rPr>
              <w:t xml:space="preserve">-Button </w:t>
            </w:r>
            <w:proofErr w:type="spellStart"/>
            <w:r>
              <w:rPr>
                <w:b/>
              </w:rPr>
              <w:t>drücken</w:t>
            </w:r>
            <w:proofErr w:type="spellEnd"/>
          </w:p>
          <w:p w:rsidR="00D00D93" w:rsidRPr="002D70FB" w:rsidRDefault="00D00D93" w:rsidP="00D00D93">
            <w:pPr>
              <w:rPr>
                <w:sz w:val="24"/>
                <w:szCs w:val="24"/>
              </w:rPr>
            </w:pPr>
          </w:p>
          <w:p w:rsidR="00D00D93" w:rsidRPr="00D24249" w:rsidRDefault="00D00D93" w:rsidP="00D00D93">
            <w:pPr>
              <w:rPr>
                <w:lang w:val="de-DE"/>
              </w:rPr>
            </w:pPr>
            <w:r>
              <w:rPr>
                <w:b/>
              </w:rPr>
              <w:t xml:space="preserve">Gmail </w:t>
            </w:r>
            <w:proofErr w:type="spellStart"/>
            <w:r>
              <w:rPr>
                <w:b/>
              </w:rPr>
              <w:t>auswählen</w:t>
            </w:r>
            <w:proofErr w:type="spellEnd"/>
          </w:p>
        </w:tc>
      </w:tr>
      <w:tr w:rsidR="00D00D93" w:rsidRPr="004832BF" w:rsidTr="002D70FB">
        <w:tblPrEx>
          <w:tblLook w:val="04A0" w:firstRow="1" w:lastRow="0" w:firstColumn="1" w:lastColumn="0" w:noHBand="0" w:noVBand="1"/>
        </w:tblPrEx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D00D93" w:rsidRPr="00D24249" w:rsidRDefault="00D00D93" w:rsidP="002D70FB">
            <w:pPr>
              <w:rPr>
                <w:b/>
                <w:lang w:val="de-DE"/>
              </w:rPr>
            </w:pPr>
            <w:r>
              <w:rPr>
                <w:lang w:val="de-DE"/>
              </w:rPr>
              <w:br w:type="page"/>
            </w:r>
            <w:r w:rsidR="002D70FB">
              <w:rPr>
                <w:b/>
                <w:sz w:val="36"/>
                <w:lang w:val="de-DE"/>
              </w:rPr>
              <w:t>Ergebnisse fotografieren und senden</w:t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</w:tcPr>
          <w:p w:rsidR="00D00D93" w:rsidRPr="004832BF" w:rsidRDefault="00D00D93" w:rsidP="002D70FB">
            <w:pPr>
              <w:rPr>
                <w:b/>
                <w:lang w:val="de-DE"/>
              </w:rPr>
            </w:pPr>
          </w:p>
        </w:tc>
      </w:tr>
      <w:tr w:rsidR="00D00D93" w:rsidRPr="00D24249" w:rsidTr="002D70FB">
        <w:tblPrEx>
          <w:tblLook w:val="04A0" w:firstRow="1" w:lastRow="0" w:firstColumn="1" w:lastColumn="0" w:noHBand="0" w:noVBand="1"/>
        </w:tblPrEx>
        <w:tc>
          <w:tcPr>
            <w:tcW w:w="9450" w:type="dxa"/>
            <w:tcBorders>
              <w:top w:val="nil"/>
              <w:left w:val="nil"/>
              <w:bottom w:val="nil"/>
              <w:right w:val="nil"/>
            </w:tcBorders>
          </w:tcPr>
          <w:p w:rsidR="00D00D93" w:rsidRDefault="002D70FB" w:rsidP="002D70F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49DC151" wp14:editId="730E176A">
                      <wp:simplePos x="0" y="0"/>
                      <wp:positionH relativeFrom="column">
                        <wp:posOffset>4305300</wp:posOffset>
                      </wp:positionH>
                      <wp:positionV relativeFrom="paragraph">
                        <wp:posOffset>1554480</wp:posOffset>
                      </wp:positionV>
                      <wp:extent cx="1657350" cy="685800"/>
                      <wp:effectExtent l="38100" t="38100" r="19050" b="19050"/>
                      <wp:wrapNone/>
                      <wp:docPr id="57" name="Freeform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1657350" cy="685800"/>
                              </a:xfrm>
                              <a:custGeom>
                                <a:avLst/>
                                <a:gdLst>
                                  <a:gd name="connsiteX0" fmla="*/ 1657350 w 1657350"/>
                                  <a:gd name="connsiteY0" fmla="*/ 685800 h 685800"/>
                                  <a:gd name="connsiteX1" fmla="*/ 571500 w 1657350"/>
                                  <a:gd name="connsiteY1" fmla="*/ 438150 h 685800"/>
                                  <a:gd name="connsiteX2" fmla="*/ 0 w 1657350"/>
                                  <a:gd name="connsiteY2" fmla="*/ 0 h 6858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657350" h="685800">
                                    <a:moveTo>
                                      <a:pt x="1657350" y="685800"/>
                                    </a:moveTo>
                                    <a:cubicBezTo>
                                      <a:pt x="1252537" y="619125"/>
                                      <a:pt x="847725" y="552450"/>
                                      <a:pt x="571500" y="438150"/>
                                    </a:cubicBezTo>
                                    <a:cubicBezTo>
                                      <a:pt x="295275" y="323850"/>
                                      <a:pt x="147637" y="161925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57" o:spid="_x0000_s1026" style="position:absolute;margin-left:339pt;margin-top:122.4pt;width:130.5pt;height:5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7350,685800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" path="m1657350,685800c1252537,619125,847725,552450,571500,438150,295275,323850,147637,161925,,e" filled="f" strokecolor="red" strokeweight="1.5pt">
                      <v:stroke endarrow="open"/>
                      <v:path arrowok="t" o:connecttype="custom" o:connectlocs="1657350,685800;571500,438150;0,0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EA53949" wp14:editId="2393A86C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868680</wp:posOffset>
                      </wp:positionV>
                      <wp:extent cx="4210050" cy="438150"/>
                      <wp:effectExtent l="38100" t="38100" r="19050" b="38100"/>
                      <wp:wrapNone/>
                      <wp:docPr id="55" name="Freeform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gray">
                              <a:xfrm>
                                <a:off x="0" y="0"/>
                                <a:ext cx="4210050" cy="438150"/>
                              </a:xfrm>
                              <a:custGeom>
                                <a:avLst/>
                                <a:gdLst>
                                  <a:gd name="connsiteX0" fmla="*/ 4210050 w 4210050"/>
                                  <a:gd name="connsiteY0" fmla="*/ 438327 h 438327"/>
                                  <a:gd name="connsiteX1" fmla="*/ 1466850 w 4210050"/>
                                  <a:gd name="connsiteY1" fmla="*/ 28752 h 438327"/>
                                  <a:gd name="connsiteX2" fmla="*/ 0 w 4210050"/>
                                  <a:gd name="connsiteY2" fmla="*/ 66852 h 43832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210050" h="438327">
                                    <a:moveTo>
                                      <a:pt x="4210050" y="438327"/>
                                    </a:moveTo>
                                    <a:cubicBezTo>
                                      <a:pt x="3189287" y="264496"/>
                                      <a:pt x="2168525" y="90665"/>
                                      <a:pt x="1466850" y="28752"/>
                                    </a:cubicBezTo>
                                    <a:cubicBezTo>
                                      <a:pt x="765175" y="-33161"/>
                                      <a:pt x="382587" y="16845"/>
                                      <a:pt x="0" y="66852"/>
                                    </a:cubicBezTo>
                                  </a:path>
                                </a:pathLst>
                              </a:custGeom>
                              <a:ln w="19050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55" o:spid="_x0000_s1026" style="position:absolute;margin-left:138pt;margin-top:68.4pt;width:331.5pt;height:3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10050,438327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" path="m4210050,438327c3189287,264496,2168525,90665,1466850,28752,765175,-33161,382587,16845,,66852e" filled="f" strokecolor="red" strokeweight="1.5pt">
                      <v:stroke endarrow="open"/>
                      <v:path arrowok="t" o:connecttype="custom" o:connectlocs="4210050,438150;1466850,28740;0,66825" o:connectangles="0,0,0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114300" distB="114300" distL="114300" distR="114300" wp14:anchorId="72B0F74C" wp14:editId="0A0C0411">
                  <wp:extent cx="5857875" cy="3658739"/>
                  <wp:effectExtent l="0" t="0" r="0" b="0"/>
                  <wp:docPr id="1" name="image03.png" descr="7 ergebniss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png" descr="7 ergebnisse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6587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D70FB" w:rsidRPr="002D70FB" w:rsidRDefault="002D70FB" w:rsidP="002D70FB">
            <w:pPr>
              <w:rPr>
                <w:sz w:val="24"/>
                <w:szCs w:val="24"/>
                <w:lang w:val="de-DE"/>
              </w:rPr>
            </w:pPr>
            <w:r w:rsidRPr="004832BF">
              <w:rPr>
                <w:b/>
                <w:lang w:val="de-DE"/>
              </w:rPr>
              <w:t xml:space="preserve">Fotos hinzufügen </w:t>
            </w:r>
            <w:r w:rsidRPr="002D70FB">
              <w:rPr>
                <w:sz w:val="24"/>
                <w:szCs w:val="24"/>
                <w:lang w:val="de-DE"/>
              </w:rPr>
              <w:t>(mehrere möglich)</w:t>
            </w:r>
          </w:p>
          <w:p w:rsidR="002D70FB" w:rsidRPr="002D70FB" w:rsidRDefault="002D70FB" w:rsidP="002D70FB">
            <w:pPr>
              <w:rPr>
                <w:sz w:val="24"/>
                <w:szCs w:val="24"/>
                <w:lang w:val="de-DE"/>
              </w:rPr>
            </w:pPr>
          </w:p>
          <w:p w:rsidR="00D00D93" w:rsidRPr="00D24249" w:rsidRDefault="002D70FB" w:rsidP="002D70FB">
            <w:pPr>
              <w:rPr>
                <w:lang w:val="de-DE"/>
              </w:rPr>
            </w:pPr>
            <w:r w:rsidRPr="004832BF">
              <w:rPr>
                <w:b/>
                <w:lang w:val="de-DE"/>
              </w:rPr>
              <w:t>Absenden</w:t>
            </w:r>
          </w:p>
        </w:tc>
      </w:tr>
    </w:tbl>
    <w:p w:rsidR="00105F7C" w:rsidRPr="00105F7C" w:rsidRDefault="00105F7C" w:rsidP="00D00D93">
      <w:pPr>
        <w:rPr>
          <w:lang w:val="de-DE"/>
        </w:rPr>
      </w:pPr>
    </w:p>
    <w:sectPr w:rsidR="00105F7C" w:rsidRPr="00105F7C" w:rsidSect="008729F1">
      <w:footerReference w:type="defaul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0FB" w:rsidRDefault="002D70FB" w:rsidP="002D70FB">
      <w:pPr>
        <w:spacing w:after="0" w:line="240" w:lineRule="auto"/>
      </w:pPr>
      <w:r>
        <w:separator/>
      </w:r>
    </w:p>
  </w:endnote>
  <w:endnote w:type="continuationSeparator" w:id="0">
    <w:p w:rsidR="002D70FB" w:rsidRDefault="002D70FB" w:rsidP="002D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70FB" w:rsidRDefault="002D70FB" w:rsidP="002D70FB">
    <w:pPr>
      <w:pStyle w:val="Footer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96FDB59" wp14:editId="133EA7B9">
          <wp:simplePos x="0" y="0"/>
          <wp:positionH relativeFrom="column">
            <wp:posOffset>-2540</wp:posOffset>
          </wp:positionH>
          <wp:positionV relativeFrom="paragraph">
            <wp:posOffset>-6350</wp:posOffset>
          </wp:positionV>
          <wp:extent cx="866140" cy="431800"/>
          <wp:effectExtent l="0" t="0" r="0" b="6350"/>
          <wp:wrapTight wrapText="bothSides">
            <wp:wrapPolygon edited="0">
              <wp:start x="0" y="0"/>
              <wp:lineTo x="0" y="20965"/>
              <wp:lineTo x="15202" y="20965"/>
              <wp:lineTo x="14727" y="15247"/>
              <wp:lineTo x="20903" y="953"/>
              <wp:lineTo x="20903" y="0"/>
              <wp:lineTo x="0" y="0"/>
            </wp:wrapPolygon>
          </wp:wrapTight>
          <wp:docPr id="58" name="Picture 58" descr="Description: Description: SAP_grad_R_pref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escription: SAP_grad_R_pref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14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0FB" w:rsidRDefault="002D70FB" w:rsidP="002D70FB">
      <w:pPr>
        <w:spacing w:after="0" w:line="240" w:lineRule="auto"/>
      </w:pPr>
      <w:r>
        <w:separator/>
      </w:r>
    </w:p>
  </w:footnote>
  <w:footnote w:type="continuationSeparator" w:id="0">
    <w:p w:rsidR="002D70FB" w:rsidRDefault="002D70FB" w:rsidP="002D70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B3647"/>
    <w:multiLevelType w:val="hybridMultilevel"/>
    <w:tmpl w:val="FEE2B10C"/>
    <w:lvl w:ilvl="0" w:tplc="41D889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F06D86"/>
    <w:multiLevelType w:val="multilevel"/>
    <w:tmpl w:val="EC369BE8"/>
    <w:lvl w:ilvl="0">
      <w:start w:val="1"/>
      <w:numFmt w:val="bullet"/>
      <w:lvlText w:val="–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20F74BC9"/>
    <w:multiLevelType w:val="hybridMultilevel"/>
    <w:tmpl w:val="47340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BC467F"/>
    <w:multiLevelType w:val="hybridMultilevel"/>
    <w:tmpl w:val="85C6A0D8"/>
    <w:lvl w:ilvl="0" w:tplc="41D889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DC305A"/>
    <w:multiLevelType w:val="multilevel"/>
    <w:tmpl w:val="6520E66A"/>
    <w:lvl w:ilvl="0">
      <w:start w:val="1"/>
      <w:numFmt w:val="bullet"/>
      <w:lvlText w:val="–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4C7E3F1B"/>
    <w:multiLevelType w:val="multilevel"/>
    <w:tmpl w:val="71A2CCC6"/>
    <w:lvl w:ilvl="0">
      <w:start w:val="1"/>
      <w:numFmt w:val="bullet"/>
      <w:lvlText w:val="–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712B3C8E"/>
    <w:multiLevelType w:val="multilevel"/>
    <w:tmpl w:val="94085C68"/>
    <w:lvl w:ilvl="0">
      <w:start w:val="1"/>
      <w:numFmt w:val="bullet"/>
      <w:lvlText w:val="–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73195E7F"/>
    <w:multiLevelType w:val="hybridMultilevel"/>
    <w:tmpl w:val="CD107EF8"/>
    <w:lvl w:ilvl="0" w:tplc="41D889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9F1"/>
    <w:rsid w:val="00105F7C"/>
    <w:rsid w:val="00243E66"/>
    <w:rsid w:val="002D70FB"/>
    <w:rsid w:val="003867E2"/>
    <w:rsid w:val="00407EAB"/>
    <w:rsid w:val="00614A6B"/>
    <w:rsid w:val="006E5B35"/>
    <w:rsid w:val="008729F1"/>
    <w:rsid w:val="00D00D93"/>
    <w:rsid w:val="00D24249"/>
    <w:rsid w:val="00E20707"/>
    <w:rsid w:val="00E7658B"/>
    <w:rsid w:val="00E8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F7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9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29F1"/>
    <w:pPr>
      <w:pBdr>
        <w:bottom w:val="single" w:sz="8" w:space="4" w:color="F0AB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29F1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8729F1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9F1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29F1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29F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8729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8729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0AB00" w:themeColor="accent1"/>
        <w:left w:val="single" w:sz="8" w:space="0" w:color="F0AB00" w:themeColor="accent1"/>
        <w:bottom w:val="single" w:sz="8" w:space="0" w:color="F0AB00" w:themeColor="accent1"/>
        <w:right w:val="single" w:sz="8" w:space="0" w:color="F0AB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B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B00" w:themeColor="accent1"/>
          <w:left w:val="single" w:sz="8" w:space="0" w:color="F0AB00" w:themeColor="accent1"/>
          <w:bottom w:val="single" w:sz="8" w:space="0" w:color="F0AB00" w:themeColor="accent1"/>
          <w:right w:val="single" w:sz="8" w:space="0" w:color="F0AB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B00" w:themeColor="accent1"/>
          <w:left w:val="single" w:sz="8" w:space="0" w:color="F0AB00" w:themeColor="accent1"/>
          <w:bottom w:val="single" w:sz="8" w:space="0" w:color="F0AB00" w:themeColor="accent1"/>
          <w:right w:val="single" w:sz="8" w:space="0" w:color="F0AB00" w:themeColor="accent1"/>
        </w:tcBorders>
      </w:tcPr>
    </w:tblStylePr>
    <w:tblStylePr w:type="band1Horz">
      <w:tblPr/>
      <w:tcPr>
        <w:tcBorders>
          <w:top w:val="single" w:sz="8" w:space="0" w:color="F0AB00" w:themeColor="accent1"/>
          <w:left w:val="single" w:sz="8" w:space="0" w:color="F0AB00" w:themeColor="accent1"/>
          <w:bottom w:val="single" w:sz="8" w:space="0" w:color="F0AB00" w:themeColor="accent1"/>
          <w:right w:val="single" w:sz="8" w:space="0" w:color="F0AB00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8729F1"/>
    <w:pPr>
      <w:ind w:left="284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F7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D70FB"/>
    <w:pPr>
      <w:spacing w:after="0" w:line="240" w:lineRule="auto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2D70FB"/>
    <w:pPr>
      <w:tabs>
        <w:tab w:val="center" w:pos="4536"/>
        <w:tab w:val="right" w:pos="9072"/>
      </w:tabs>
      <w:spacing w:after="0" w:line="240" w:lineRule="auto"/>
    </w:pPr>
    <w:rPr>
      <w:rFonts w:ascii="Arial" w:eastAsia="Calibri" w:hAnsi="Arial" w:cs="Times New Roman"/>
      <w:sz w:val="20"/>
      <w:lang w:val="de-DE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D70FB"/>
    <w:rPr>
      <w:rFonts w:ascii="Arial" w:eastAsia="Calibri" w:hAnsi="Arial" w:cs="Times New Roman"/>
      <w:sz w:val="20"/>
      <w:lang w:val="de-DE" w:eastAsia="en-US"/>
    </w:rPr>
  </w:style>
  <w:style w:type="paragraph" w:customStyle="1" w:styleId="TitelHeadline">
    <w:name w:val="_Titel_Headline"/>
    <w:basedOn w:val="Normal"/>
    <w:qFormat/>
    <w:rsid w:val="002D70FB"/>
    <w:pPr>
      <w:spacing w:after="0" w:line="240" w:lineRule="auto"/>
    </w:pPr>
    <w:rPr>
      <w:rFonts w:ascii="Arial" w:eastAsia="Calibri" w:hAnsi="Arial" w:cs="Arial"/>
      <w:b/>
      <w:sz w:val="40"/>
      <w:szCs w:val="52"/>
      <w:lang w:eastAsia="en-US"/>
    </w:rPr>
  </w:style>
  <w:style w:type="paragraph" w:customStyle="1" w:styleId="TitleSubheadline">
    <w:name w:val="_Title_Subheadline"/>
    <w:basedOn w:val="Normal"/>
    <w:qFormat/>
    <w:rsid w:val="002D70FB"/>
    <w:pPr>
      <w:spacing w:after="840" w:line="240" w:lineRule="auto"/>
    </w:pPr>
    <w:rPr>
      <w:rFonts w:ascii="Arial" w:eastAsia="Calibri" w:hAnsi="Arial" w:cs="Arial"/>
      <w:sz w:val="36"/>
      <w:szCs w:val="5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D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0FB"/>
    <w:rPr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F7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9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29F1"/>
    <w:pPr>
      <w:pBdr>
        <w:bottom w:val="single" w:sz="8" w:space="4" w:color="F0AB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29F1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8729F1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9F1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29F1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29F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8729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8729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0AB00" w:themeColor="accent1"/>
        <w:left w:val="single" w:sz="8" w:space="0" w:color="F0AB00" w:themeColor="accent1"/>
        <w:bottom w:val="single" w:sz="8" w:space="0" w:color="F0AB00" w:themeColor="accent1"/>
        <w:right w:val="single" w:sz="8" w:space="0" w:color="F0AB0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B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B00" w:themeColor="accent1"/>
          <w:left w:val="single" w:sz="8" w:space="0" w:color="F0AB00" w:themeColor="accent1"/>
          <w:bottom w:val="single" w:sz="8" w:space="0" w:color="F0AB00" w:themeColor="accent1"/>
          <w:right w:val="single" w:sz="8" w:space="0" w:color="F0AB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B00" w:themeColor="accent1"/>
          <w:left w:val="single" w:sz="8" w:space="0" w:color="F0AB00" w:themeColor="accent1"/>
          <w:bottom w:val="single" w:sz="8" w:space="0" w:color="F0AB00" w:themeColor="accent1"/>
          <w:right w:val="single" w:sz="8" w:space="0" w:color="F0AB00" w:themeColor="accent1"/>
        </w:tcBorders>
      </w:tcPr>
    </w:tblStylePr>
    <w:tblStylePr w:type="band1Horz">
      <w:tblPr/>
      <w:tcPr>
        <w:tcBorders>
          <w:top w:val="single" w:sz="8" w:space="0" w:color="F0AB00" w:themeColor="accent1"/>
          <w:left w:val="single" w:sz="8" w:space="0" w:color="F0AB00" w:themeColor="accent1"/>
          <w:bottom w:val="single" w:sz="8" w:space="0" w:color="F0AB00" w:themeColor="accent1"/>
          <w:right w:val="single" w:sz="8" w:space="0" w:color="F0AB00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8729F1"/>
    <w:pPr>
      <w:ind w:left="284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F7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D70FB"/>
    <w:pPr>
      <w:spacing w:after="0" w:line="240" w:lineRule="auto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2D70FB"/>
    <w:pPr>
      <w:tabs>
        <w:tab w:val="center" w:pos="4536"/>
        <w:tab w:val="right" w:pos="9072"/>
      </w:tabs>
      <w:spacing w:after="0" w:line="240" w:lineRule="auto"/>
    </w:pPr>
    <w:rPr>
      <w:rFonts w:ascii="Arial" w:eastAsia="Calibri" w:hAnsi="Arial" w:cs="Times New Roman"/>
      <w:sz w:val="20"/>
      <w:lang w:val="de-DE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D70FB"/>
    <w:rPr>
      <w:rFonts w:ascii="Arial" w:eastAsia="Calibri" w:hAnsi="Arial" w:cs="Times New Roman"/>
      <w:sz w:val="20"/>
      <w:lang w:val="de-DE" w:eastAsia="en-US"/>
    </w:rPr>
  </w:style>
  <w:style w:type="paragraph" w:customStyle="1" w:styleId="TitelHeadline">
    <w:name w:val="_Titel_Headline"/>
    <w:basedOn w:val="Normal"/>
    <w:qFormat/>
    <w:rsid w:val="002D70FB"/>
    <w:pPr>
      <w:spacing w:after="0" w:line="240" w:lineRule="auto"/>
    </w:pPr>
    <w:rPr>
      <w:rFonts w:ascii="Arial" w:eastAsia="Calibri" w:hAnsi="Arial" w:cs="Arial"/>
      <w:b/>
      <w:sz w:val="40"/>
      <w:szCs w:val="52"/>
      <w:lang w:eastAsia="en-US"/>
    </w:rPr>
  </w:style>
  <w:style w:type="paragraph" w:customStyle="1" w:styleId="TitleSubheadline">
    <w:name w:val="_Title_Subheadline"/>
    <w:basedOn w:val="Normal"/>
    <w:qFormat/>
    <w:rsid w:val="002D70FB"/>
    <w:pPr>
      <w:spacing w:after="840" w:line="240" w:lineRule="auto"/>
    </w:pPr>
    <w:rPr>
      <w:rFonts w:ascii="Arial" w:eastAsia="Calibri" w:hAnsi="Arial" w:cs="Arial"/>
      <w:sz w:val="36"/>
      <w:szCs w:val="5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D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0FB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SAPCorporate_2011">
  <a:themeElements>
    <a:clrScheme name="SAP 3">
      <a:dk1>
        <a:srgbClr val="000000"/>
      </a:dk1>
      <a:lt1>
        <a:srgbClr val="FFFFFF"/>
      </a:lt1>
      <a:dk2>
        <a:srgbClr val="0076CB"/>
      </a:dk2>
      <a:lt2>
        <a:srgbClr val="CCCCCC"/>
      </a:lt2>
      <a:accent1>
        <a:srgbClr val="F0AB00"/>
      </a:accent1>
      <a:accent2>
        <a:srgbClr val="666666"/>
      </a:accent2>
      <a:accent3>
        <a:srgbClr val="0076CB"/>
      </a:accent3>
      <a:accent4>
        <a:srgbClr val="4FB81C"/>
      </a:accent4>
      <a:accent5>
        <a:srgbClr val="E35500"/>
      </a:accent5>
      <a:accent6>
        <a:srgbClr val="760A85"/>
      </a:accent6>
      <a:hlink>
        <a:srgbClr val="666666"/>
      </a:hlink>
      <a:folHlink>
        <a:srgbClr val="CCCCCC"/>
      </a:folHlink>
    </a:clrScheme>
    <a:fontScheme name="SAP_Fonts201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1"/>
        </a:solidFill>
        <a:ln w="6350" algn="ctr">
          <a:noFill/>
          <a:miter lim="800000"/>
          <a:headEnd/>
          <a:tailEnd/>
        </a:ln>
      </a:spPr>
      <a:bodyPr lIns="90000" tIns="72000" rIns="90000" bIns="72000" rtlCol="0" anchor="ctr"/>
      <a:lstStyle>
        <a:defPPr marR="0" algn="ctr" defTabSz="91440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>
            <a:srgbClr val="F0AB00"/>
          </a:buClr>
          <a:buSzPct val="80000"/>
          <a:tabLst/>
          <a:defRPr kumimoji="0" b="0" i="0" u="none" strike="noStrike" kern="0" cap="none" spc="0" normalizeH="0" baseline="0" noProof="0" dirty="0" smtClean="0">
            <a:ln>
              <a:noFill/>
            </a:ln>
            <a:effectLst/>
            <a:uLnTx/>
            <a:uFillTx/>
            <a:ea typeface="Arial Unicode MS" pitchFamily="34" charset="-128"/>
            <a:cs typeface="Arial Unicode MS" pitchFamily="34" charset="-128"/>
          </a:defRPr>
        </a:defPPr>
      </a:lstStyle>
    </a:spDef>
    <a:lnDef>
      <a:spPr>
        <a:ln w="635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none" rtlCol="0">
        <a:spAutoFit/>
      </a:bodyPr>
      <a:lstStyle>
        <a:defPPr fontAlgn="base">
          <a:spcBef>
            <a:spcPct val="50000"/>
          </a:spcBef>
          <a:spcAft>
            <a:spcPct val="0"/>
          </a:spcAft>
          <a:buClr>
            <a:srgbClr val="F0AB00"/>
          </a:buClr>
          <a:buSzPct val="80000"/>
          <a:defRPr sz="1800" kern="0" dirty="0" smtClean="0">
            <a:ea typeface="Arial Unicode MS" pitchFamily="34" charset="-128"/>
            <a:cs typeface="Arial Unicode MS" pitchFamily="34" charset="-128"/>
          </a:defRPr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AD36BD90</Template>
  <TotalTime>0</TotalTime>
  <Pages>4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d054536</dc:creator>
  <cp:lastModifiedBy>d054536</cp:lastModifiedBy>
  <cp:revision>4</cp:revision>
  <cp:lastPrinted>2014-06-22T16:28:00Z</cp:lastPrinted>
  <dcterms:created xsi:type="dcterms:W3CDTF">2014-06-22T13:40:00Z</dcterms:created>
  <dcterms:modified xsi:type="dcterms:W3CDTF">2014-06-22T16:35:00Z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-19849022</vt:i4>
  </property>
  <property fmtid="{D5CDD505-2E9C-101B-9397-08002B2CF9AE}" pid="3" name="_NewReviewCycle">
    <vt:lpwstr/>
  </property>
  <property fmtid="{D5CDD505-2E9C-101B-9397-08002B2CF9AE}" pid="4" name="_EmailSubject">
    <vt:lpwstr>RCApp Tutorial</vt:lpwstr>
  </property>
  <property fmtid="{D5CDD505-2E9C-101B-9397-08002B2CF9AE}" pid="5" name="_AuthorEmail">
    <vt:lpwstr>fredrik.teschke@sap.com</vt:lpwstr>
  </property>
  <property fmtid="{D5CDD505-2E9C-101B-9397-08002B2CF9AE}" pid="6" name="_AuthorEmailDisplayName">
    <vt:lpwstr>Teschke, Fredrik</vt:lpwstr>
  </property>
</Properties>
</file>